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elha"/>
        <w:tblpPr w:leftFromText="141" w:rightFromText="141" w:vertAnchor="text" w:horzAnchor="margin" w:tblpY="-44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4"/>
        <w:gridCol w:w="3402"/>
        <w:gridCol w:w="3261"/>
      </w:tblGrid>
      <w:tr w:rsidR="0095144B" w:rsidRPr="005A40E9" w14:paraId="18B7B0B2" w14:textId="77777777" w:rsidTr="00801D78">
        <w:trPr>
          <w:trHeight w:val="2113"/>
        </w:trPr>
        <w:tc>
          <w:tcPr>
            <w:tcW w:w="3964" w:type="dxa"/>
          </w:tcPr>
          <w:p w14:paraId="1E333D3A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  <w:r w:rsidRPr="005A40E9">
              <w:rPr>
                <w:rFonts w:cs="Times New Roman"/>
                <w:noProof/>
              </w:rPr>
              <w:drawing>
                <wp:inline distT="0" distB="0" distL="0" distR="0" wp14:anchorId="5A024EDD" wp14:editId="259868F3">
                  <wp:extent cx="2503805" cy="1343025"/>
                  <wp:effectExtent l="0" t="0" r="0" b="0"/>
                  <wp:docPr id="2080535696" name="Imagem 2080535696" descr="Uma imagem com texto, Tipo de letra, captura de ecrã, Gráfico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535696" name="Imagem 2080535696" descr="Uma imagem com texto, Tipo de letra, captura de ecrã, Gráficos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380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EC0980A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</w:p>
          <w:p w14:paraId="2D95736D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</w:p>
          <w:p w14:paraId="5979F47D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</w:p>
          <w:p w14:paraId="36A53BB9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</w:p>
          <w:p w14:paraId="7BF0F9A7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</w:p>
        </w:tc>
        <w:tc>
          <w:tcPr>
            <w:tcW w:w="3261" w:type="dxa"/>
          </w:tcPr>
          <w:p w14:paraId="66A66684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</w:p>
        </w:tc>
      </w:tr>
    </w:tbl>
    <w:p w14:paraId="5EA473A4" w14:textId="17671F29" w:rsidR="0095144B" w:rsidRPr="005A40E9" w:rsidRDefault="00D9351D" w:rsidP="0095144B">
      <w:pPr>
        <w:rPr>
          <w:rFonts w:cs="Times New Roman"/>
          <w:b/>
          <w:color w:val="FFFFFF" w:themeColor="background1"/>
          <w:sz w:val="34"/>
          <w:szCs w:val="34"/>
        </w:rPr>
      </w:pPr>
      <w:r>
        <w:rPr>
          <w:rFonts w:cs="Times New Roman"/>
          <w:b/>
          <w:noProof/>
          <w:color w:val="FFFFFF" w:themeColor="background1"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5B8F18C4" wp14:editId="420EB4F8">
                <wp:simplePos x="0" y="0"/>
                <wp:positionH relativeFrom="page">
                  <wp:align>left</wp:align>
                </wp:positionH>
                <wp:positionV relativeFrom="paragraph">
                  <wp:posOffset>-900430</wp:posOffset>
                </wp:positionV>
                <wp:extent cx="7742712" cy="10663943"/>
                <wp:effectExtent l="0" t="0" r="10795" b="23495"/>
                <wp:wrapNone/>
                <wp:docPr id="505945397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2712" cy="10663943"/>
                        </a:xfrm>
                        <a:prstGeom prst="rect">
                          <a:avLst/>
                        </a:prstGeom>
                        <a:solidFill>
                          <a:srgbClr val="ED2E3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BC3C33" id="Retângulo 3" o:spid="_x0000_s1026" style="position:absolute;margin-left:0;margin-top:-70.9pt;width:609.65pt;height:839.7pt;z-index:-2516449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" fillcolor="#ed2e3a" strokecolor="#091723 [484]" strokeweight="1pt">
                <w10:wrap anchorx="page"/>
              </v:rect>
            </w:pict>
          </mc:Fallback>
        </mc:AlternateContent>
      </w:r>
    </w:p>
    <w:p w14:paraId="65F54E57" w14:textId="77777777" w:rsidR="0095144B" w:rsidRPr="005A40E9" w:rsidRDefault="0095144B" w:rsidP="0095144B">
      <w:pPr>
        <w:rPr>
          <w:rFonts w:cs="Times New Roman"/>
          <w:b/>
          <w:color w:val="FFFFFF" w:themeColor="background1"/>
          <w:sz w:val="34"/>
          <w:szCs w:val="34"/>
        </w:rPr>
      </w:pPr>
    </w:p>
    <w:p w14:paraId="0ECB51CD" w14:textId="2E6E8A1D" w:rsidR="0095144B" w:rsidRPr="00514940" w:rsidRDefault="0095144B" w:rsidP="0095144B">
      <w:pPr>
        <w:spacing w:after="0" w:line="440" w:lineRule="exact"/>
        <w:ind w:left="1985" w:right="685" w:hanging="1418"/>
        <w:jc w:val="center"/>
        <w:rPr>
          <w:rFonts w:cs="Times New Roman"/>
          <w:color w:val="FFFFFF" w:themeColor="background1"/>
          <w:sz w:val="18"/>
        </w:rPr>
      </w:pPr>
      <w:r w:rsidRPr="00514940">
        <w:rPr>
          <w:rFonts w:cs="Times New Roman"/>
          <w:b/>
          <w:color w:val="FFFFFF" w:themeColor="background1"/>
          <w:sz w:val="34"/>
          <w:szCs w:val="34"/>
        </w:rPr>
        <w:t xml:space="preserve">Título do Relatório de </w:t>
      </w:r>
      <w:r w:rsidR="00AE5B6C">
        <w:rPr>
          <w:rFonts w:cs="Times New Roman"/>
          <w:b/>
          <w:color w:val="FFFFFF" w:themeColor="background1"/>
          <w:sz w:val="34"/>
          <w:szCs w:val="34"/>
        </w:rPr>
        <w:t>&lt;Projeto/</w:t>
      </w:r>
      <w:r w:rsidRPr="00514940">
        <w:rPr>
          <w:rFonts w:cs="Times New Roman"/>
          <w:b/>
          <w:color w:val="FFFFFF" w:themeColor="background1"/>
          <w:sz w:val="34"/>
          <w:szCs w:val="34"/>
        </w:rPr>
        <w:t>Estágio</w:t>
      </w:r>
      <w:r w:rsidR="00AE5B6C">
        <w:rPr>
          <w:rFonts w:cs="Times New Roman"/>
          <w:b/>
          <w:color w:val="FFFFFF" w:themeColor="background1"/>
          <w:sz w:val="34"/>
          <w:szCs w:val="34"/>
        </w:rPr>
        <w:t>&gt;</w:t>
      </w:r>
    </w:p>
    <w:p w14:paraId="290DD20F" w14:textId="77777777" w:rsidR="0095144B" w:rsidRPr="00514940" w:rsidRDefault="0095144B" w:rsidP="0095144B">
      <w:pPr>
        <w:spacing w:after="0" w:line="240" w:lineRule="auto"/>
        <w:ind w:left="1985" w:right="543" w:hanging="1134"/>
        <w:rPr>
          <w:rFonts w:cs="Times New Roman"/>
          <w:color w:val="FFFFFF" w:themeColor="background1"/>
          <w:sz w:val="14"/>
        </w:rPr>
      </w:pPr>
    </w:p>
    <w:p w14:paraId="12403FDA" w14:textId="77777777" w:rsidR="0095144B" w:rsidRPr="00514940" w:rsidRDefault="0095144B" w:rsidP="0095144B">
      <w:pPr>
        <w:spacing w:after="0" w:line="220" w:lineRule="exact"/>
        <w:ind w:left="1560" w:right="543" w:hanging="1134"/>
        <w:jc w:val="center"/>
        <w:rPr>
          <w:rFonts w:cs="Times New Roman"/>
          <w:color w:val="FFFFFF" w:themeColor="background1"/>
        </w:rPr>
      </w:pPr>
      <w:r w:rsidRPr="00514940">
        <w:rPr>
          <w:rFonts w:cs="Times New Roman"/>
          <w:color w:val="FFFFFF" w:themeColor="background1"/>
        </w:rPr>
        <w:t>Nome completo do aluno</w:t>
      </w:r>
    </w:p>
    <w:p w14:paraId="45DE3CBA" w14:textId="77777777" w:rsidR="0095144B" w:rsidRPr="00514940" w:rsidRDefault="0095144B" w:rsidP="0095144B">
      <w:pPr>
        <w:rPr>
          <w:rFonts w:cs="Times New Roman"/>
          <w:b/>
          <w:color w:val="FFFFFF" w:themeColor="background1"/>
          <w:sz w:val="34"/>
          <w:szCs w:val="34"/>
        </w:rPr>
      </w:pPr>
    </w:p>
    <w:p w14:paraId="79CC7DB0" w14:textId="77777777" w:rsidR="0095144B" w:rsidRPr="00514940" w:rsidRDefault="0095144B" w:rsidP="0095144B">
      <w:pPr>
        <w:rPr>
          <w:rFonts w:cs="Times New Roman"/>
          <w:b/>
          <w:color w:val="FFFFFF" w:themeColor="background1"/>
          <w:sz w:val="34"/>
          <w:szCs w:val="34"/>
        </w:rPr>
      </w:pPr>
    </w:p>
    <w:p w14:paraId="34FECC23" w14:textId="77777777" w:rsidR="0095144B" w:rsidRPr="00514940" w:rsidRDefault="0095144B" w:rsidP="0095144B">
      <w:pPr>
        <w:spacing w:after="0" w:line="220" w:lineRule="exact"/>
        <w:ind w:left="1985" w:right="543" w:hanging="1134"/>
        <w:rPr>
          <w:rFonts w:cs="Times New Roman"/>
          <w:color w:val="FFFFFF" w:themeColor="background1"/>
          <w:sz w:val="28"/>
        </w:rPr>
      </w:pPr>
    </w:p>
    <w:p w14:paraId="2DEA36A7" w14:textId="77777777" w:rsidR="0095144B" w:rsidRPr="00514940" w:rsidRDefault="0095144B" w:rsidP="0095144B">
      <w:pPr>
        <w:spacing w:after="0" w:line="220" w:lineRule="exact"/>
        <w:ind w:left="1985"/>
        <w:rPr>
          <w:rFonts w:cs="Times New Roman"/>
          <w:color w:val="FFFFFF" w:themeColor="background1"/>
          <w:sz w:val="28"/>
        </w:rPr>
      </w:pPr>
    </w:p>
    <w:p w14:paraId="0D3F79A4" w14:textId="77777777" w:rsidR="0095144B" w:rsidRPr="00514940" w:rsidRDefault="0095144B" w:rsidP="0095144B">
      <w:pPr>
        <w:spacing w:after="0" w:line="220" w:lineRule="exact"/>
        <w:ind w:left="1985"/>
        <w:rPr>
          <w:rFonts w:cs="Times New Roman"/>
          <w:color w:val="FFFFFF" w:themeColor="background1"/>
          <w:sz w:val="28"/>
        </w:rPr>
      </w:pPr>
    </w:p>
    <w:p w14:paraId="572A3B4E" w14:textId="77777777" w:rsidR="0095144B" w:rsidRPr="00514940" w:rsidRDefault="0095144B" w:rsidP="0095144B">
      <w:pPr>
        <w:spacing w:after="0" w:line="220" w:lineRule="exact"/>
        <w:ind w:left="1985"/>
        <w:rPr>
          <w:rFonts w:cs="Times New Roman"/>
          <w:color w:val="FFFFFF" w:themeColor="background1"/>
          <w:sz w:val="28"/>
        </w:rPr>
      </w:pPr>
    </w:p>
    <w:p w14:paraId="0A31F80E" w14:textId="77777777" w:rsidR="0095144B" w:rsidRPr="00514940" w:rsidRDefault="0095144B" w:rsidP="0095144B">
      <w:pPr>
        <w:spacing w:after="0" w:line="220" w:lineRule="exact"/>
        <w:ind w:left="1985"/>
        <w:rPr>
          <w:rFonts w:cs="Times New Roman"/>
          <w:color w:val="FFFFFF" w:themeColor="background1"/>
          <w:sz w:val="28"/>
        </w:rPr>
      </w:pPr>
    </w:p>
    <w:bookmarkStart w:id="0" w:name="_Hlk102740316"/>
    <w:bookmarkStart w:id="1" w:name="_Hlk99132277"/>
    <w:p w14:paraId="3A05E6F6" w14:textId="77777777" w:rsidR="0095144B" w:rsidRPr="00514940" w:rsidRDefault="00000000" w:rsidP="0095144B">
      <w:pPr>
        <w:spacing w:after="0" w:line="276" w:lineRule="auto"/>
        <w:ind w:left="1985"/>
        <w:rPr>
          <w:rFonts w:cs="Times New Roman"/>
          <w:b/>
          <w:color w:val="FFFFFF" w:themeColor="background1"/>
          <w:szCs w:val="24"/>
        </w:rPr>
      </w:pPr>
      <w:sdt>
        <w:sdtPr>
          <w:rPr>
            <w:rFonts w:cs="Times New Roman"/>
            <w:b/>
            <w:color w:val="FFFFFF" w:themeColor="background1"/>
            <w:szCs w:val="24"/>
          </w:rPr>
          <w:alias w:val="Dissertação/Projeto/Estágio"/>
          <w:tag w:val="Dissertação/Projeto/Estágio"/>
          <w:id w:val="717253064"/>
          <w:placeholder>
            <w:docPart w:val="67766B114F6F41EE842D6338FC4B8474"/>
          </w:placeholder>
          <w:dropDownList>
            <w:listItem w:value="Escolha um item."/>
            <w:listItem w:displayText="Dissertação" w:value="Dissertação"/>
            <w:listItem w:displayText="Trabalho de Projeto" w:value="Trabalho de Projeto"/>
            <w:listItem w:displayText="Relatório de Estágio" w:value="Relatório de Estágio"/>
          </w:dropDownList>
        </w:sdtPr>
        <w:sdtContent>
          <w:r w:rsidR="0095144B" w:rsidRPr="00514940">
            <w:rPr>
              <w:rFonts w:cs="Times New Roman"/>
              <w:b/>
              <w:color w:val="FFFFFF" w:themeColor="background1"/>
              <w:szCs w:val="24"/>
            </w:rPr>
            <w:t>Relatório de Estágio</w:t>
          </w:r>
        </w:sdtContent>
      </w:sdt>
      <w:r w:rsidR="0095144B" w:rsidRPr="00514940">
        <w:rPr>
          <w:rFonts w:cs="Times New Roman"/>
          <w:b/>
          <w:color w:val="FFFFFF" w:themeColor="background1"/>
          <w:szCs w:val="24"/>
        </w:rPr>
        <w:t xml:space="preserve"> </w:t>
      </w:r>
      <w:bookmarkEnd w:id="0"/>
    </w:p>
    <w:bookmarkEnd w:id="1"/>
    <w:p w14:paraId="4DBEE320" w14:textId="769983B8" w:rsidR="00D9351D" w:rsidRPr="00514940" w:rsidRDefault="0095144B" w:rsidP="00AE5B6C">
      <w:pPr>
        <w:ind w:left="567" w:firstLine="1418"/>
        <w:rPr>
          <w:rFonts w:cs="Times New Roman"/>
          <w:b/>
          <w:color w:val="FFFFFF" w:themeColor="background1"/>
          <w:szCs w:val="24"/>
        </w:rPr>
      </w:pPr>
      <w:r w:rsidRPr="00514940">
        <w:rPr>
          <w:rFonts w:cs="Times New Roman"/>
          <w:b/>
          <w:color w:val="FFFFFF" w:themeColor="background1"/>
          <w:szCs w:val="24"/>
        </w:rPr>
        <w:t xml:space="preserve">Curso </w:t>
      </w:r>
      <w:r w:rsidR="00AE5B6C">
        <w:rPr>
          <w:rFonts w:cs="Times New Roman"/>
          <w:b/>
          <w:color w:val="FFFFFF" w:themeColor="background1"/>
          <w:szCs w:val="24"/>
        </w:rPr>
        <w:t>&lt;Indicar Licenciatura&gt;</w:t>
      </w:r>
    </w:p>
    <w:p w14:paraId="1F1538E7" w14:textId="77777777" w:rsidR="0095144B" w:rsidRPr="00514940" w:rsidRDefault="0095144B" w:rsidP="0095144B">
      <w:pPr>
        <w:spacing w:after="0" w:line="220" w:lineRule="exact"/>
        <w:ind w:left="1985"/>
        <w:rPr>
          <w:rFonts w:cs="Times New Roman"/>
          <w:color w:val="FFFFFF" w:themeColor="background1"/>
          <w:sz w:val="20"/>
        </w:rPr>
      </w:pPr>
    </w:p>
    <w:p w14:paraId="01835F41" w14:textId="77777777" w:rsidR="0095144B" w:rsidRPr="00514940" w:rsidRDefault="0095144B" w:rsidP="0095144B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5645BC84" w14:textId="77777777" w:rsidR="0095144B" w:rsidRPr="00514940" w:rsidRDefault="0095144B" w:rsidP="0095144B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4C5E09B4" w14:textId="77777777" w:rsidR="0095144B" w:rsidRPr="00514940" w:rsidRDefault="0095144B" w:rsidP="0095144B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7B0BC498" w14:textId="77777777" w:rsidR="0095144B" w:rsidRPr="00514940" w:rsidRDefault="0095144B" w:rsidP="0095144B">
      <w:pPr>
        <w:spacing w:after="0" w:line="220" w:lineRule="exact"/>
        <w:rPr>
          <w:rFonts w:cs="Times New Roman"/>
          <w:color w:val="FFFFFF" w:themeColor="background1"/>
        </w:rPr>
      </w:pPr>
    </w:p>
    <w:p w14:paraId="0D81F727" w14:textId="77777777" w:rsidR="0095144B" w:rsidRPr="00514940" w:rsidRDefault="0095144B" w:rsidP="0095144B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4DF3576D" w14:textId="77777777" w:rsidR="0095144B" w:rsidRPr="00514940" w:rsidRDefault="0095144B" w:rsidP="0095144B">
      <w:pPr>
        <w:spacing w:after="0" w:line="276" w:lineRule="auto"/>
        <w:jc w:val="center"/>
        <w:rPr>
          <w:rFonts w:cs="Times New Roman"/>
          <w:b/>
          <w:color w:val="FFFFFF" w:themeColor="background1"/>
        </w:rPr>
      </w:pPr>
      <w:r w:rsidRPr="00514940">
        <w:rPr>
          <w:rFonts w:cs="Times New Roman"/>
          <w:b/>
          <w:color w:val="FFFFFF" w:themeColor="background1"/>
        </w:rPr>
        <w:t>«mês» de «ano»</w:t>
      </w:r>
    </w:p>
    <w:p w14:paraId="0B6DDCA6" w14:textId="6A23372B" w:rsidR="00D9351D" w:rsidRDefault="00D9351D">
      <w:pPr>
        <w:spacing w:before="0" w:after="160" w:line="259" w:lineRule="auto"/>
        <w:jc w:val="left"/>
        <w:rPr>
          <w:rFonts w:cs="Times New Roman"/>
          <w:color w:val="FFFFFF" w:themeColor="background1"/>
        </w:rPr>
      </w:pPr>
      <w:r>
        <w:rPr>
          <w:rFonts w:cs="Times New Roman"/>
          <w:color w:val="FFFFFF" w:themeColor="background1"/>
        </w:rPr>
        <w:br w:type="page"/>
      </w:r>
    </w:p>
    <w:p w14:paraId="697086CE" w14:textId="2D86A2E7" w:rsidR="006D5DAC" w:rsidRDefault="006D5DAC">
      <w:pPr>
        <w:spacing w:before="0" w:after="160" w:line="259" w:lineRule="auto"/>
        <w:jc w:val="left"/>
        <w:rPr>
          <w:b/>
          <w:sz w:val="28"/>
          <w:szCs w:val="28"/>
        </w:rPr>
      </w:pPr>
    </w:p>
    <w:tbl>
      <w:tblPr>
        <w:tblStyle w:val="TabelacomGrelha"/>
        <w:tblpPr w:leftFromText="141" w:rightFromText="141" w:vertAnchor="text" w:horzAnchor="margin" w:tblpY="76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4"/>
        <w:gridCol w:w="3402"/>
        <w:gridCol w:w="3261"/>
      </w:tblGrid>
      <w:tr w:rsidR="0095144B" w:rsidRPr="005A40E9" w14:paraId="15A9A2B7" w14:textId="77777777" w:rsidTr="00801D78">
        <w:trPr>
          <w:trHeight w:val="2113"/>
        </w:trPr>
        <w:tc>
          <w:tcPr>
            <w:tcW w:w="3964" w:type="dxa"/>
          </w:tcPr>
          <w:p w14:paraId="59FB46DF" w14:textId="22EA2866" w:rsidR="0095144B" w:rsidRPr="005A40E9" w:rsidRDefault="0095144B" w:rsidP="00801D78">
            <w:pPr>
              <w:jc w:val="center"/>
              <w:rPr>
                <w:rFonts w:cs="Times New Roman"/>
              </w:rPr>
            </w:pPr>
            <w:r w:rsidRPr="005A40E9">
              <w:rPr>
                <w:rFonts w:cs="Times New Roman"/>
                <w:noProof/>
                <w:lang w:eastAsia="pt-PT"/>
              </w:rPr>
              <w:drawing>
                <wp:anchor distT="0" distB="0" distL="114300" distR="114300" simplePos="0" relativeHeight="251669504" behindDoc="0" locked="0" layoutInCell="1" allowOverlap="1" wp14:anchorId="27D40772" wp14:editId="3BCB6F3B">
                  <wp:simplePos x="0" y="0"/>
                  <wp:positionH relativeFrom="margin">
                    <wp:posOffset>-460466</wp:posOffset>
                  </wp:positionH>
                  <wp:positionV relativeFrom="paragraph">
                    <wp:posOffset>245259</wp:posOffset>
                  </wp:positionV>
                  <wp:extent cx="2492010" cy="1336040"/>
                  <wp:effectExtent l="0" t="0" r="0" b="0"/>
                  <wp:wrapNone/>
                  <wp:docPr id="3" name="Imagem 3" descr="Uma imagem com text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Uma imagem com texto&#10;&#10;Descrição gerada automaticamente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2010" cy="133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</w:tcPr>
          <w:p w14:paraId="17DAB7E0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</w:p>
        </w:tc>
        <w:tc>
          <w:tcPr>
            <w:tcW w:w="3261" w:type="dxa"/>
          </w:tcPr>
          <w:p w14:paraId="3CCCBE34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B1B238E" wp14:editId="0B2FE9E3">
                      <wp:simplePos x="0" y="0"/>
                      <wp:positionH relativeFrom="column">
                        <wp:posOffset>-909822</wp:posOffset>
                      </wp:positionH>
                      <wp:positionV relativeFrom="paragraph">
                        <wp:posOffset>157095</wp:posOffset>
                      </wp:positionV>
                      <wp:extent cx="1905221" cy="1041991"/>
                      <wp:effectExtent l="0" t="0" r="0" b="0"/>
                      <wp:wrapNone/>
                      <wp:docPr id="1951066681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221" cy="104199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5579BC4" w14:textId="77777777" w:rsidR="0095144B" w:rsidRPr="005A7718" w:rsidRDefault="0095144B" w:rsidP="0095144B">
                                  <w:pP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6CFFAA0F" wp14:editId="272BE4F5">
                                        <wp:extent cx="1584251" cy="1229910"/>
                                        <wp:effectExtent l="0" t="0" r="0" b="0"/>
                                        <wp:docPr id="2054830580" name="Imagem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06803" cy="124741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1B238E" id="Retângulo 1" o:spid="_x0000_s1026" style="position:absolute;left:0;text-align:left;margin-left:-71.65pt;margin-top:12.35pt;width:150pt;height:82.05pt;z-index:2516705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" fillcolor="window" stroked="f" strokeweight="1pt">
                      <v:textbox style="mso-fit-shape-to-text:t">
                        <w:txbxContent>
                          <w:p w14:paraId="65579BC4" w14:textId="77777777" w:rsidR="0095144B" w:rsidRPr="005A7718" w:rsidRDefault="0095144B" w:rsidP="0095144B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CFFAA0F" wp14:editId="272BE4F5">
                                  <wp:extent cx="1584251" cy="1229910"/>
                                  <wp:effectExtent l="0" t="0" r="0" b="0"/>
                                  <wp:docPr id="2054830580" name="Imagem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06803" cy="12474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2357F29C" w14:textId="6E8FEFA9" w:rsidR="006D5DAC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74BAA76A" w14:textId="77777777" w:rsidR="0095144B" w:rsidRDefault="0095144B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4863EF62" w14:textId="77777777" w:rsidR="0095144B" w:rsidRDefault="0095144B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1263355C" w14:textId="3F2AAC56" w:rsidR="006D5DAC" w:rsidRDefault="0095144B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  <w:r w:rsidRPr="005A40E9">
        <w:rPr>
          <w:rFonts w:cs="Times New Roman"/>
          <w:noProof/>
          <w:color w:val="FFFFFF" w:themeColor="background1"/>
          <w:lang w:eastAsia="pt-PT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A1A894" wp14:editId="08A75FDA">
                <wp:simplePos x="0" y="0"/>
                <wp:positionH relativeFrom="margin">
                  <wp:align>center</wp:align>
                </wp:positionH>
                <wp:positionV relativeFrom="paragraph">
                  <wp:posOffset>86030</wp:posOffset>
                </wp:positionV>
                <wp:extent cx="3743325" cy="427355"/>
                <wp:effectExtent l="0" t="0" r="0" b="0"/>
                <wp:wrapSquare wrapText="bothSides"/>
                <wp:docPr id="28277439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3325" cy="42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D0811D" w14:textId="3ECDC75E" w:rsidR="0095144B" w:rsidRPr="00514940" w:rsidRDefault="0095144B" w:rsidP="00514940">
                            <w:pPr>
                              <w:spacing w:line="264" w:lineRule="auto"/>
                              <w:rPr>
                                <w:rFonts w:cs="Times New Roman"/>
                                <w:sz w:val="36"/>
                                <w:szCs w:val="36"/>
                              </w:rPr>
                            </w:pPr>
                            <w:r w:rsidRPr="00514940">
                              <w:rPr>
                                <w:rFonts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Título do Relatório de Estágio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A1A89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0;margin-top:6.75pt;width:294.75pt;height:33.6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" filled="f" stroked="f">
                <v:textbox>
                  <w:txbxContent>
                    <w:p w14:paraId="4AD0811D" w14:textId="3ECDC75E" w:rsidR="0095144B" w:rsidRPr="00514940" w:rsidRDefault="0095144B" w:rsidP="00514940">
                      <w:pPr>
                        <w:spacing w:line="264" w:lineRule="auto"/>
                        <w:rPr>
                          <w:rFonts w:cs="Times New Roman"/>
                          <w:sz w:val="36"/>
                          <w:szCs w:val="36"/>
                        </w:rPr>
                      </w:pPr>
                      <w:r w:rsidRPr="00514940">
                        <w:rPr>
                          <w:rFonts w:cs="Times New Roman"/>
                          <w:b/>
                          <w:bCs/>
                          <w:sz w:val="36"/>
                          <w:szCs w:val="36"/>
                        </w:rPr>
                        <w:t>Título do Relatório de Estágio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F3E31E2" w14:textId="699753C4" w:rsidR="006D5DAC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6953E14F" w14:textId="77777777" w:rsidR="006D5DAC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1EA62C83" w14:textId="67266A42" w:rsidR="006D5DAC" w:rsidRDefault="0095144B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  <w:r w:rsidRPr="005A40E9">
        <w:rPr>
          <w:rFonts w:cs="Times New Roman"/>
          <w:noProof/>
          <w:color w:val="FFFFFF" w:themeColor="background1"/>
          <w:lang w:eastAsia="pt-P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6ECF62" wp14:editId="47C75E16">
                <wp:simplePos x="0" y="0"/>
                <wp:positionH relativeFrom="page">
                  <wp:align>center</wp:align>
                </wp:positionH>
                <wp:positionV relativeFrom="paragraph">
                  <wp:posOffset>78204</wp:posOffset>
                </wp:positionV>
                <wp:extent cx="3057525" cy="1223010"/>
                <wp:effectExtent l="0" t="0" r="0" b="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1223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4B20E0" w14:textId="77777777" w:rsidR="0095144B" w:rsidRPr="00514940" w:rsidRDefault="0095144B" w:rsidP="0095144B">
                            <w:pPr>
                              <w:jc w:val="center"/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</w:pPr>
                            <w:r w:rsidRPr="00514940"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  <w:t>Nome completo do aluno</w:t>
                            </w:r>
                          </w:p>
                          <w:p w14:paraId="1C390A9E" w14:textId="77777777" w:rsidR="0095144B" w:rsidRPr="00514940" w:rsidRDefault="0095144B" w:rsidP="0095144B">
                            <w:pPr>
                              <w:jc w:val="center"/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</w:pPr>
                          </w:p>
                          <w:p w14:paraId="53590FB0" w14:textId="1CC5A36E" w:rsidR="0095144B" w:rsidRPr="00514940" w:rsidRDefault="0095144B" w:rsidP="0095144B">
                            <w:pPr>
                              <w:jc w:val="center"/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</w:pPr>
                            <w:r w:rsidRPr="00514940"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  <w:t xml:space="preserve">Realizado na empresa </w:t>
                            </w:r>
                            <w:r w:rsidR="00AE5B6C"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  <w:t>XXX</w:t>
                            </w:r>
                          </w:p>
                          <w:p w14:paraId="1ABBA6EF" w14:textId="77777777" w:rsidR="0095144B" w:rsidRDefault="0095144B" w:rsidP="0095144B">
                            <w:pPr>
                              <w:rPr>
                                <w:rFonts w:ascii="PV Sans" w:hAnsi="PV Sans" w:cs="Times New Roman"/>
                                <w:szCs w:val="17"/>
                                <w:lang w:eastAsia="en-GB"/>
                              </w:rPr>
                            </w:pPr>
                          </w:p>
                          <w:p w14:paraId="2BFFEA0E" w14:textId="77777777" w:rsidR="0095144B" w:rsidRPr="00AE0531" w:rsidRDefault="0095144B" w:rsidP="0095144B">
                            <w:pPr>
                              <w:rPr>
                                <w:rFonts w:ascii="PV Sans" w:hAnsi="PV Sans" w:cs="Times New Roman"/>
                                <w:szCs w:val="17"/>
                                <w:lang w:eastAsia="en-GB"/>
                              </w:rPr>
                            </w:pPr>
                          </w:p>
                          <w:p w14:paraId="13C2DCA7" w14:textId="77777777" w:rsidR="0095144B" w:rsidRPr="00AE0531" w:rsidRDefault="0095144B" w:rsidP="0095144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ECF62" id="Text Box 5" o:spid="_x0000_s1028" type="#_x0000_t202" style="position:absolute;left:0;text-align:left;margin-left:0;margin-top:6.15pt;width:240.75pt;height:96.3pt;z-index:2516654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" filled="f" stroked="f">
                <v:textbox>
                  <w:txbxContent>
                    <w:p w14:paraId="4B4B20E0" w14:textId="77777777" w:rsidR="0095144B" w:rsidRPr="00514940" w:rsidRDefault="0095144B" w:rsidP="0095144B">
                      <w:pPr>
                        <w:jc w:val="center"/>
                        <w:rPr>
                          <w:rFonts w:cs="Times New Roman"/>
                          <w:szCs w:val="24"/>
                          <w:lang w:eastAsia="en-GB"/>
                        </w:rPr>
                      </w:pPr>
                      <w:r w:rsidRPr="00514940">
                        <w:rPr>
                          <w:rFonts w:cs="Times New Roman"/>
                          <w:szCs w:val="24"/>
                          <w:lang w:eastAsia="en-GB"/>
                        </w:rPr>
                        <w:t>Nome completo do aluno</w:t>
                      </w:r>
                    </w:p>
                    <w:p w14:paraId="1C390A9E" w14:textId="77777777" w:rsidR="0095144B" w:rsidRPr="00514940" w:rsidRDefault="0095144B" w:rsidP="0095144B">
                      <w:pPr>
                        <w:jc w:val="center"/>
                        <w:rPr>
                          <w:rFonts w:cs="Times New Roman"/>
                          <w:szCs w:val="24"/>
                          <w:lang w:eastAsia="en-GB"/>
                        </w:rPr>
                      </w:pPr>
                    </w:p>
                    <w:p w14:paraId="53590FB0" w14:textId="1CC5A36E" w:rsidR="0095144B" w:rsidRPr="00514940" w:rsidRDefault="0095144B" w:rsidP="0095144B">
                      <w:pPr>
                        <w:jc w:val="center"/>
                        <w:rPr>
                          <w:rFonts w:cs="Times New Roman"/>
                          <w:szCs w:val="24"/>
                          <w:lang w:eastAsia="en-GB"/>
                        </w:rPr>
                      </w:pPr>
                      <w:r w:rsidRPr="00514940">
                        <w:rPr>
                          <w:rFonts w:cs="Times New Roman"/>
                          <w:szCs w:val="24"/>
                          <w:lang w:eastAsia="en-GB"/>
                        </w:rPr>
                        <w:t xml:space="preserve">Realizado na empresa </w:t>
                      </w:r>
                      <w:r w:rsidR="00AE5B6C">
                        <w:rPr>
                          <w:rFonts w:cs="Times New Roman"/>
                          <w:szCs w:val="24"/>
                          <w:lang w:eastAsia="en-GB"/>
                        </w:rPr>
                        <w:t>XXX</w:t>
                      </w:r>
                    </w:p>
                    <w:p w14:paraId="1ABBA6EF" w14:textId="77777777" w:rsidR="0095144B" w:rsidRDefault="0095144B" w:rsidP="0095144B">
                      <w:pPr>
                        <w:rPr>
                          <w:rFonts w:ascii="PV Sans" w:hAnsi="PV Sans" w:cs="Times New Roman"/>
                          <w:szCs w:val="17"/>
                          <w:lang w:eastAsia="en-GB"/>
                        </w:rPr>
                      </w:pPr>
                    </w:p>
                    <w:p w14:paraId="2BFFEA0E" w14:textId="77777777" w:rsidR="0095144B" w:rsidRPr="00AE0531" w:rsidRDefault="0095144B" w:rsidP="0095144B">
                      <w:pPr>
                        <w:rPr>
                          <w:rFonts w:ascii="PV Sans" w:hAnsi="PV Sans" w:cs="Times New Roman"/>
                          <w:szCs w:val="17"/>
                          <w:lang w:eastAsia="en-GB"/>
                        </w:rPr>
                      </w:pPr>
                    </w:p>
                    <w:p w14:paraId="13C2DCA7" w14:textId="77777777" w:rsidR="0095144B" w:rsidRPr="00AE0531" w:rsidRDefault="0095144B" w:rsidP="0095144B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7D36EA7" w14:textId="77777777" w:rsidR="006D5DAC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39A16523" w14:textId="77777777" w:rsidR="006D5DAC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60607758" w14:textId="77777777" w:rsidR="006D5DAC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0252540A" w14:textId="77777777" w:rsidR="006D5DAC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5402E15C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3A5A3ACE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328EB3E6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279847D6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1808A8F2" w14:textId="77777777" w:rsidR="006D5DAC" w:rsidRPr="006D5DAC" w:rsidRDefault="00000000" w:rsidP="006D5DAC">
      <w:pPr>
        <w:spacing w:after="0" w:line="276" w:lineRule="auto"/>
        <w:ind w:left="1985"/>
        <w:rPr>
          <w:rFonts w:cs="Times New Roman"/>
          <w:b/>
          <w:color w:val="000000" w:themeColor="text1"/>
          <w:sz w:val="22"/>
        </w:rPr>
      </w:pPr>
      <w:sdt>
        <w:sdtPr>
          <w:rPr>
            <w:rFonts w:cs="Times New Roman"/>
            <w:b/>
            <w:color w:val="000000" w:themeColor="text1"/>
            <w:sz w:val="22"/>
          </w:rPr>
          <w:alias w:val="Dissertação/Projeto/Estágio"/>
          <w:tag w:val="Dissertação/Projeto/Estágio"/>
          <w:id w:val="-1711714869"/>
          <w:placeholder>
            <w:docPart w:val="11DE84163301429B87D7451D9117B1CB"/>
          </w:placeholder>
          <w:dropDownList>
            <w:listItem w:value="Escolha um item."/>
            <w:listItem w:displayText="Dissertação" w:value="Dissertação"/>
            <w:listItem w:displayText="Trabalho de Projeto" w:value="Trabalho de Projeto"/>
            <w:listItem w:displayText="Relatório de Estágio" w:value="Relatório de Estágio"/>
          </w:dropDownList>
        </w:sdtPr>
        <w:sdtContent>
          <w:r w:rsidR="006D5DAC" w:rsidRPr="006D5DAC">
            <w:rPr>
              <w:rFonts w:cs="Times New Roman"/>
              <w:b/>
              <w:color w:val="000000" w:themeColor="text1"/>
              <w:sz w:val="22"/>
            </w:rPr>
            <w:t>Relatório de Estágio</w:t>
          </w:r>
        </w:sdtContent>
      </w:sdt>
      <w:r w:rsidR="006D5DAC" w:rsidRPr="006D5DAC">
        <w:rPr>
          <w:rFonts w:cs="Times New Roman"/>
          <w:b/>
          <w:color w:val="000000" w:themeColor="text1"/>
          <w:sz w:val="22"/>
        </w:rPr>
        <w:t xml:space="preserve"> </w:t>
      </w:r>
    </w:p>
    <w:p w14:paraId="5F93A0C3" w14:textId="182AB76D" w:rsidR="006D5DAC" w:rsidRDefault="006D5DAC" w:rsidP="00AE5B6C">
      <w:pPr>
        <w:spacing w:after="0" w:line="220" w:lineRule="exact"/>
        <w:ind w:left="1985"/>
        <w:rPr>
          <w:rFonts w:cs="Times New Roman"/>
          <w:sz w:val="22"/>
        </w:rPr>
      </w:pPr>
      <w:r w:rsidRPr="006D5DAC">
        <w:rPr>
          <w:rFonts w:cs="Times New Roman"/>
          <w:sz w:val="22"/>
        </w:rPr>
        <w:t xml:space="preserve">Curso </w:t>
      </w:r>
      <w:r w:rsidR="00AE5B6C">
        <w:rPr>
          <w:rFonts w:cs="Times New Roman"/>
          <w:sz w:val="22"/>
        </w:rPr>
        <w:t>de Licenciatura em XXX</w:t>
      </w:r>
    </w:p>
    <w:p w14:paraId="522EA0B3" w14:textId="77777777" w:rsidR="00AE5B6C" w:rsidRPr="006D5DAC" w:rsidRDefault="00AE5B6C" w:rsidP="00AE5B6C">
      <w:pPr>
        <w:spacing w:after="0" w:line="220" w:lineRule="exact"/>
        <w:ind w:left="1985"/>
        <w:rPr>
          <w:rFonts w:cs="Times New Roman"/>
          <w:sz w:val="22"/>
        </w:rPr>
      </w:pPr>
    </w:p>
    <w:p w14:paraId="3D8B2F9B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7914D7F8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2FAE50B0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4D5A32B3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  <w:r w:rsidRPr="005A40E9">
        <w:rPr>
          <w:rFonts w:cs="Times New Roman"/>
          <w:noProof/>
          <w:color w:val="FFFFFF" w:themeColor="background1"/>
          <w:lang w:eastAsia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4DCD72" wp14:editId="6BCF6EC5">
                <wp:simplePos x="0" y="0"/>
                <wp:positionH relativeFrom="column">
                  <wp:posOffset>1189990</wp:posOffset>
                </wp:positionH>
                <wp:positionV relativeFrom="paragraph">
                  <wp:posOffset>91440</wp:posOffset>
                </wp:positionV>
                <wp:extent cx="3476625" cy="952500"/>
                <wp:effectExtent l="0" t="0" r="0" b="0"/>
                <wp:wrapSquare wrapText="bothSides"/>
                <wp:docPr id="151417651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5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4CD8C9" w14:textId="77777777" w:rsidR="006D5DAC" w:rsidRPr="00514940" w:rsidRDefault="006D5DAC" w:rsidP="006D5DAC">
                            <w:pPr>
                              <w:spacing w:after="0" w:line="276" w:lineRule="auto"/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</w:pPr>
                            <w:r w:rsidRPr="00514940"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  <w:t>Trabalho efetuado sob a orientação de</w:t>
                            </w:r>
                          </w:p>
                          <w:p w14:paraId="3025744F" w14:textId="77777777" w:rsidR="006D5DAC" w:rsidRPr="00514940" w:rsidRDefault="006D5DAC" w:rsidP="006D5DAC">
                            <w:pPr>
                              <w:spacing w:after="0" w:line="240" w:lineRule="exact"/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</w:pPr>
                            <w:r w:rsidRPr="00514940"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  <w:t xml:space="preserve">«nome do orientador (ESTGV) </w:t>
                            </w:r>
                          </w:p>
                          <w:p w14:paraId="27EBBF1C" w14:textId="77777777" w:rsidR="006D5DAC" w:rsidRPr="00514940" w:rsidRDefault="006D5DAC" w:rsidP="006D5DAC">
                            <w:pPr>
                              <w:spacing w:after="0" w:line="240" w:lineRule="exact"/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</w:pPr>
                            <w:r w:rsidRPr="00514940"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  <w:t>«nome do orientador da empresa» (nome da empresa)</w:t>
                            </w:r>
                          </w:p>
                          <w:p w14:paraId="6FF3B60F" w14:textId="77777777" w:rsidR="006D5DAC" w:rsidRPr="00BE4E7F" w:rsidRDefault="006D5DAC" w:rsidP="006D5DAC">
                            <w:pPr>
                              <w:spacing w:line="276" w:lineRule="auto"/>
                              <w:rPr>
                                <w:rFonts w:ascii="PV Sans" w:hAnsi="PV Sans" w:cs="Times New Roman"/>
                                <w:lang w:eastAsia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DCD72" id="Text Box 9" o:spid="_x0000_s1029" type="#_x0000_t202" style="position:absolute;left:0;text-align:left;margin-left:93.7pt;margin-top:7.2pt;width:273.75pt;height: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" filled="f" stroked="f">
                <v:textbox>
                  <w:txbxContent>
                    <w:p w14:paraId="454CD8C9" w14:textId="77777777" w:rsidR="006D5DAC" w:rsidRPr="00514940" w:rsidRDefault="006D5DAC" w:rsidP="006D5DAC">
                      <w:pPr>
                        <w:spacing w:after="0" w:line="276" w:lineRule="auto"/>
                        <w:rPr>
                          <w:rFonts w:cs="Times New Roman"/>
                          <w:szCs w:val="24"/>
                          <w:lang w:eastAsia="en-GB"/>
                        </w:rPr>
                      </w:pPr>
                      <w:r w:rsidRPr="00514940">
                        <w:rPr>
                          <w:rFonts w:cs="Times New Roman"/>
                          <w:szCs w:val="24"/>
                          <w:lang w:eastAsia="en-GB"/>
                        </w:rPr>
                        <w:t>Trabalho efetuado sob a orientação de</w:t>
                      </w:r>
                    </w:p>
                    <w:p w14:paraId="3025744F" w14:textId="77777777" w:rsidR="006D5DAC" w:rsidRPr="00514940" w:rsidRDefault="006D5DAC" w:rsidP="006D5DAC">
                      <w:pPr>
                        <w:spacing w:after="0" w:line="240" w:lineRule="exact"/>
                        <w:rPr>
                          <w:rFonts w:cs="Times New Roman"/>
                          <w:szCs w:val="24"/>
                          <w:lang w:eastAsia="en-GB"/>
                        </w:rPr>
                      </w:pPr>
                      <w:r w:rsidRPr="00514940">
                        <w:rPr>
                          <w:rFonts w:cs="Times New Roman"/>
                          <w:szCs w:val="24"/>
                          <w:lang w:eastAsia="en-GB"/>
                        </w:rPr>
                        <w:t xml:space="preserve">«nome do orientador (ESTGV) </w:t>
                      </w:r>
                    </w:p>
                    <w:p w14:paraId="27EBBF1C" w14:textId="77777777" w:rsidR="006D5DAC" w:rsidRPr="00514940" w:rsidRDefault="006D5DAC" w:rsidP="006D5DAC">
                      <w:pPr>
                        <w:spacing w:after="0" w:line="240" w:lineRule="exact"/>
                        <w:rPr>
                          <w:rFonts w:cs="Times New Roman"/>
                          <w:szCs w:val="24"/>
                          <w:lang w:eastAsia="en-GB"/>
                        </w:rPr>
                      </w:pPr>
                      <w:r w:rsidRPr="00514940">
                        <w:rPr>
                          <w:rFonts w:cs="Times New Roman"/>
                          <w:szCs w:val="24"/>
                          <w:lang w:eastAsia="en-GB"/>
                        </w:rPr>
                        <w:t>«nome do orientador da empresa» (nome da empresa)</w:t>
                      </w:r>
                    </w:p>
                    <w:p w14:paraId="6FF3B60F" w14:textId="77777777" w:rsidR="006D5DAC" w:rsidRPr="00BE4E7F" w:rsidRDefault="006D5DAC" w:rsidP="006D5DAC">
                      <w:pPr>
                        <w:spacing w:line="276" w:lineRule="auto"/>
                        <w:rPr>
                          <w:rFonts w:ascii="PV Sans" w:hAnsi="PV Sans" w:cs="Times New Roman"/>
                          <w:lang w:eastAsia="en-GB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857D0CD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7BF1FECB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0DC8A60A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65967D83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5959E70D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317D98D9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3A5D806C" w14:textId="77777777" w:rsidR="006D5DAC" w:rsidRDefault="006D5DAC" w:rsidP="006D5DAC">
      <w:pPr>
        <w:jc w:val="center"/>
        <w:rPr>
          <w:rFonts w:cs="Times New Roman"/>
        </w:rPr>
      </w:pPr>
      <w:r w:rsidRPr="005A40E9">
        <w:rPr>
          <w:rFonts w:cs="Times New Roman"/>
        </w:rPr>
        <w:t>«mês» de «ano»</w:t>
      </w:r>
    </w:p>
    <w:p w14:paraId="118FFBF8" w14:textId="7374666E" w:rsidR="006D5DAC" w:rsidRDefault="006D5DAC">
      <w:pPr>
        <w:spacing w:before="0" w:after="160" w:line="259" w:lineRule="auto"/>
        <w:jc w:val="left"/>
        <w:rPr>
          <w:b/>
          <w:sz w:val="28"/>
          <w:szCs w:val="28"/>
        </w:rPr>
      </w:pPr>
    </w:p>
    <w:p w14:paraId="196A8EAA" w14:textId="77777777" w:rsidR="00F007A6" w:rsidRDefault="00F007A6" w:rsidP="002044D2">
      <w:pPr>
        <w:jc w:val="right"/>
        <w:sectPr w:rsidR="00F007A6" w:rsidSect="00AE5B6C">
          <w:footerReference w:type="default" r:id="rId12"/>
          <w:type w:val="oddPage"/>
          <w:pgSz w:w="11906" w:h="16838" w:code="9"/>
          <w:pgMar w:top="1418" w:right="1134" w:bottom="1134" w:left="1701" w:header="709" w:footer="709" w:gutter="0"/>
          <w:cols w:space="708"/>
          <w:titlePg/>
          <w:docGrid w:linePitch="360"/>
        </w:sectPr>
      </w:pPr>
    </w:p>
    <w:p w14:paraId="170BD3A7" w14:textId="77777777" w:rsidR="00F007A6" w:rsidRDefault="00F007A6" w:rsidP="00331D42">
      <w:pPr>
        <w:pStyle w:val="Ttulo"/>
      </w:pPr>
      <w:r>
        <w:lastRenderedPageBreak/>
        <w:t>Agradecimentos</w:t>
      </w:r>
    </w:p>
    <w:p w14:paraId="3BC37081" w14:textId="77777777" w:rsidR="002844D3" w:rsidRDefault="002844D3" w:rsidP="002844D3">
      <w:r>
        <w:t xml:space="preserve">Quero agradecer a todos os que me acompanharam neste trajeto, que sofreram, que me deram alento e ânimo para percorrer a encosta que leva ao cimo da montanha. </w:t>
      </w:r>
    </w:p>
    <w:p w14:paraId="53BFDF9A" w14:textId="77777777" w:rsidR="002844D3" w:rsidRDefault="002844D3" w:rsidP="002844D3">
      <w:r>
        <w:t xml:space="preserve">Ao Professor </w:t>
      </w:r>
      <w:r w:rsidR="005215D2">
        <w:t>????</w:t>
      </w:r>
      <w:r>
        <w:t xml:space="preserve">, o apoio, a coordenação, </w:t>
      </w:r>
      <w:r w:rsidR="005215D2">
        <w:t>…</w:t>
      </w:r>
      <w:r>
        <w:t>!</w:t>
      </w:r>
    </w:p>
    <w:p w14:paraId="02F1EF84" w14:textId="77777777" w:rsidR="002844D3" w:rsidRDefault="002844D3" w:rsidP="002844D3">
      <w:r>
        <w:t xml:space="preserve">Ao Francisco e </w:t>
      </w:r>
      <w:r w:rsidR="001064F6">
        <w:t>Luís</w:t>
      </w:r>
      <w:r>
        <w:t xml:space="preserve">, da </w:t>
      </w:r>
      <w:r w:rsidR="005215D2">
        <w:t>????</w:t>
      </w:r>
      <w:r>
        <w:t xml:space="preserve">, por todo o empenho e apoio na elaboração, </w:t>
      </w:r>
      <w:r w:rsidR="005215D2">
        <w:t>…</w:t>
      </w:r>
      <w:r>
        <w:t>.</w:t>
      </w:r>
    </w:p>
    <w:p w14:paraId="167E42E5" w14:textId="77777777" w:rsidR="008A314A" w:rsidRDefault="002844D3" w:rsidP="002844D3">
      <w:r>
        <w:t>Aos meus colegas</w:t>
      </w:r>
      <w:r w:rsidR="005215D2">
        <w:t xml:space="preserve"> ..</w:t>
      </w:r>
      <w:r>
        <w:t>.</w:t>
      </w:r>
    </w:p>
    <w:p w14:paraId="04D8F78E" w14:textId="77777777" w:rsidR="00F007A6" w:rsidRDefault="00F007A6"/>
    <w:p w14:paraId="129DBB16" w14:textId="77777777" w:rsidR="008A314A" w:rsidRDefault="008A314A">
      <w:pPr>
        <w:sectPr w:rsidR="008A314A" w:rsidSect="007410AC">
          <w:headerReference w:type="first" r:id="rId13"/>
          <w:footerReference w:type="first" r:id="rId14"/>
          <w:type w:val="oddPage"/>
          <w:pgSz w:w="11906" w:h="16838" w:code="9"/>
          <w:pgMar w:top="1418" w:right="1134" w:bottom="1134" w:left="1701" w:header="709" w:footer="709" w:gutter="0"/>
          <w:pgNumType w:fmt="upperRoman" w:start="1"/>
          <w:cols w:space="708"/>
          <w:titlePg/>
          <w:docGrid w:linePitch="360"/>
        </w:sectPr>
      </w:pPr>
    </w:p>
    <w:p w14:paraId="481EECD2" w14:textId="77777777" w:rsidR="00F007A6" w:rsidRDefault="008A314A" w:rsidP="00331D42">
      <w:pPr>
        <w:pStyle w:val="Ttulo"/>
      </w:pPr>
      <w:r>
        <w:lastRenderedPageBreak/>
        <w:t>Resumo</w:t>
      </w:r>
    </w:p>
    <w:p w14:paraId="6570061C" w14:textId="77777777" w:rsidR="002844D3" w:rsidRDefault="002844D3">
      <w:r w:rsidRPr="002844D3">
        <w:t xml:space="preserve">A década de 2000 fez da Internet o meio preferencial para a comunicação entre cidadãos. Nasceu o Youtube, o </w:t>
      </w:r>
      <w:proofErr w:type="spellStart"/>
      <w:r w:rsidRPr="002844D3">
        <w:t>Second</w:t>
      </w:r>
      <w:proofErr w:type="spellEnd"/>
      <w:r w:rsidRPr="002844D3">
        <w:t xml:space="preserve"> </w:t>
      </w:r>
      <w:proofErr w:type="spellStart"/>
      <w:r w:rsidRPr="002844D3">
        <w:t>Life</w:t>
      </w:r>
      <w:proofErr w:type="spellEnd"/>
      <w:r w:rsidRPr="002844D3">
        <w:t xml:space="preserve">, o Twitter, o Facebook, o </w:t>
      </w:r>
      <w:proofErr w:type="spellStart"/>
      <w:r w:rsidRPr="002844D3">
        <w:t>LinkedIn</w:t>
      </w:r>
      <w:proofErr w:type="spellEnd"/>
      <w:r w:rsidRPr="002844D3">
        <w:t>, as redes sociais em geral e a Web 2.0. O advento da Internet, da Web 2.0, das redes sociais, permitiram desenvolver novas formas de relacionamento</w:t>
      </w:r>
      <w:r w:rsidR="005215D2">
        <w:t>…</w:t>
      </w:r>
      <w:r w:rsidRPr="002844D3">
        <w:t>.</w:t>
      </w:r>
    </w:p>
    <w:p w14:paraId="15A74780" w14:textId="77777777" w:rsidR="002844D3" w:rsidRPr="002844D3" w:rsidRDefault="002844D3">
      <w:r w:rsidRPr="002844D3">
        <w:t>Palavras-chave: mediação digital, Web social, participação pública</w:t>
      </w:r>
      <w:r w:rsidR="005215D2">
        <w:t>, …</w:t>
      </w:r>
    </w:p>
    <w:p w14:paraId="4D6EBF7C" w14:textId="77777777" w:rsidR="008A314A" w:rsidRPr="002844D3" w:rsidRDefault="008A314A" w:rsidP="008A314A"/>
    <w:p w14:paraId="2CB4C48D" w14:textId="77777777" w:rsidR="008A314A" w:rsidRPr="002844D3" w:rsidRDefault="008A314A" w:rsidP="008A314A"/>
    <w:p w14:paraId="2DE51A28" w14:textId="77777777" w:rsidR="008A314A" w:rsidRPr="002844D3" w:rsidRDefault="008A314A" w:rsidP="008A314A">
      <w:pPr>
        <w:tabs>
          <w:tab w:val="left" w:pos="2392"/>
        </w:tabs>
        <w:sectPr w:rsidR="008A314A" w:rsidRPr="002844D3" w:rsidSect="007410AC">
          <w:type w:val="oddPage"/>
          <w:pgSz w:w="11906" w:h="16838" w:code="9"/>
          <w:pgMar w:top="1418" w:right="1134" w:bottom="1134" w:left="1701" w:header="709" w:footer="709" w:gutter="0"/>
          <w:pgNumType w:fmt="upperRoman"/>
          <w:cols w:space="708"/>
          <w:titlePg/>
          <w:docGrid w:linePitch="360"/>
        </w:sectPr>
      </w:pPr>
    </w:p>
    <w:p w14:paraId="49294E91" w14:textId="77777777" w:rsidR="008A314A" w:rsidRDefault="008A314A" w:rsidP="00331D42">
      <w:pPr>
        <w:pStyle w:val="Ttulo"/>
      </w:pPr>
      <w:r>
        <w:lastRenderedPageBreak/>
        <w:t>Índice</w:t>
      </w:r>
    </w:p>
    <w:sdt>
      <w:sdtPr>
        <w:rPr>
          <w:rFonts w:ascii="Times New Roman" w:eastAsiaTheme="minorHAnsi" w:hAnsi="Times New Roman" w:cstheme="minorBidi"/>
          <w:sz w:val="24"/>
          <w:szCs w:val="22"/>
          <w:lang w:eastAsia="en-US"/>
        </w:rPr>
        <w:id w:val="-15704176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B7E8F1" w14:textId="77777777" w:rsidR="00362EF3" w:rsidRDefault="00362EF3">
          <w:pPr>
            <w:pStyle w:val="Cabealhodondice"/>
          </w:pPr>
        </w:p>
        <w:p w14:paraId="27E490A2" w14:textId="49CE85E7" w:rsidR="00A14C6A" w:rsidRDefault="00362EF3">
          <w:pPr>
            <w:pStyle w:val="ndice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8963552" w:history="1">
            <w:r w:rsidR="00A14C6A" w:rsidRPr="002813A1">
              <w:rPr>
                <w:rStyle w:val="Hiperligao"/>
                <w:noProof/>
              </w:rPr>
              <w:t>1</w:t>
            </w:r>
            <w:r w:rsidR="00A14C6A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="00A14C6A" w:rsidRPr="002813A1">
              <w:rPr>
                <w:rStyle w:val="Hiperligao"/>
                <w:noProof/>
              </w:rPr>
              <w:t>Introdução</w:t>
            </w:r>
            <w:r w:rsidR="00A14C6A">
              <w:rPr>
                <w:noProof/>
                <w:webHidden/>
              </w:rPr>
              <w:tab/>
            </w:r>
            <w:r w:rsidR="00A14C6A">
              <w:rPr>
                <w:noProof/>
                <w:webHidden/>
              </w:rPr>
              <w:fldChar w:fldCharType="begin"/>
            </w:r>
            <w:r w:rsidR="00A14C6A">
              <w:rPr>
                <w:noProof/>
                <w:webHidden/>
              </w:rPr>
              <w:instrText xml:space="preserve"> PAGEREF _Toc168963552 \h </w:instrText>
            </w:r>
            <w:r w:rsidR="00A14C6A">
              <w:rPr>
                <w:noProof/>
                <w:webHidden/>
              </w:rPr>
            </w:r>
            <w:r w:rsidR="00A14C6A">
              <w:rPr>
                <w:noProof/>
                <w:webHidden/>
              </w:rPr>
              <w:fldChar w:fldCharType="separate"/>
            </w:r>
            <w:r w:rsidR="00A14C6A">
              <w:rPr>
                <w:noProof/>
                <w:webHidden/>
              </w:rPr>
              <w:t>1</w:t>
            </w:r>
            <w:r w:rsidR="00A14C6A">
              <w:rPr>
                <w:noProof/>
                <w:webHidden/>
              </w:rPr>
              <w:fldChar w:fldCharType="end"/>
            </w:r>
          </w:hyperlink>
        </w:p>
        <w:p w14:paraId="068D63F5" w14:textId="59111B94" w:rsidR="00A14C6A" w:rsidRDefault="00000000">
          <w:pPr>
            <w:pStyle w:val="ndice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53" w:history="1">
            <w:r w:rsidR="00A14C6A" w:rsidRPr="002813A1">
              <w:rPr>
                <w:rStyle w:val="Hiperligao"/>
                <w:noProof/>
              </w:rPr>
              <w:t>1.1</w:t>
            </w:r>
            <w:r w:rsidR="00A14C6A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="00A14C6A" w:rsidRPr="002813A1">
              <w:rPr>
                <w:rStyle w:val="Hiperligao"/>
                <w:noProof/>
              </w:rPr>
              <w:t>Contextualização e Motivação</w:t>
            </w:r>
            <w:r w:rsidR="00A14C6A">
              <w:rPr>
                <w:noProof/>
                <w:webHidden/>
              </w:rPr>
              <w:tab/>
            </w:r>
            <w:r w:rsidR="00A14C6A">
              <w:rPr>
                <w:noProof/>
                <w:webHidden/>
              </w:rPr>
              <w:fldChar w:fldCharType="begin"/>
            </w:r>
            <w:r w:rsidR="00A14C6A">
              <w:rPr>
                <w:noProof/>
                <w:webHidden/>
              </w:rPr>
              <w:instrText xml:space="preserve"> PAGEREF _Toc168963553 \h </w:instrText>
            </w:r>
            <w:r w:rsidR="00A14C6A">
              <w:rPr>
                <w:noProof/>
                <w:webHidden/>
              </w:rPr>
            </w:r>
            <w:r w:rsidR="00A14C6A">
              <w:rPr>
                <w:noProof/>
                <w:webHidden/>
              </w:rPr>
              <w:fldChar w:fldCharType="separate"/>
            </w:r>
            <w:r w:rsidR="00A14C6A">
              <w:rPr>
                <w:noProof/>
                <w:webHidden/>
              </w:rPr>
              <w:t>1</w:t>
            </w:r>
            <w:r w:rsidR="00A14C6A">
              <w:rPr>
                <w:noProof/>
                <w:webHidden/>
              </w:rPr>
              <w:fldChar w:fldCharType="end"/>
            </w:r>
          </w:hyperlink>
        </w:p>
        <w:p w14:paraId="79405DF4" w14:textId="4864747F" w:rsidR="00A14C6A" w:rsidRDefault="00000000">
          <w:pPr>
            <w:pStyle w:val="ndice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54" w:history="1">
            <w:r w:rsidR="00A14C6A" w:rsidRPr="002813A1">
              <w:rPr>
                <w:rStyle w:val="Hiperligao"/>
                <w:noProof/>
              </w:rPr>
              <w:t>1.2</w:t>
            </w:r>
            <w:r w:rsidR="00A14C6A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="00A14C6A" w:rsidRPr="002813A1">
              <w:rPr>
                <w:rStyle w:val="Hiperligao"/>
                <w:noProof/>
              </w:rPr>
              <w:t>Descrição da Entidade de Acolhimento</w:t>
            </w:r>
            <w:r w:rsidR="00A14C6A">
              <w:rPr>
                <w:noProof/>
                <w:webHidden/>
              </w:rPr>
              <w:tab/>
            </w:r>
            <w:r w:rsidR="00A14C6A">
              <w:rPr>
                <w:noProof/>
                <w:webHidden/>
              </w:rPr>
              <w:fldChar w:fldCharType="begin"/>
            </w:r>
            <w:r w:rsidR="00A14C6A">
              <w:rPr>
                <w:noProof/>
                <w:webHidden/>
              </w:rPr>
              <w:instrText xml:space="preserve"> PAGEREF _Toc168963554 \h </w:instrText>
            </w:r>
            <w:r w:rsidR="00A14C6A">
              <w:rPr>
                <w:noProof/>
                <w:webHidden/>
              </w:rPr>
            </w:r>
            <w:r w:rsidR="00A14C6A">
              <w:rPr>
                <w:noProof/>
                <w:webHidden/>
              </w:rPr>
              <w:fldChar w:fldCharType="separate"/>
            </w:r>
            <w:r w:rsidR="00A14C6A">
              <w:rPr>
                <w:noProof/>
                <w:webHidden/>
              </w:rPr>
              <w:t>2</w:t>
            </w:r>
            <w:r w:rsidR="00A14C6A">
              <w:rPr>
                <w:noProof/>
                <w:webHidden/>
              </w:rPr>
              <w:fldChar w:fldCharType="end"/>
            </w:r>
          </w:hyperlink>
        </w:p>
        <w:p w14:paraId="3561636F" w14:textId="7E87DAA4" w:rsidR="00A14C6A" w:rsidRDefault="00000000">
          <w:pPr>
            <w:pStyle w:val="ndice3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55" w:history="1">
            <w:r w:rsidR="00A14C6A" w:rsidRPr="002813A1">
              <w:rPr>
                <w:rStyle w:val="Hiperligao"/>
                <w:noProof/>
              </w:rPr>
              <w:t>1.2.1</w:t>
            </w:r>
            <w:r w:rsidR="00A14C6A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="00A14C6A" w:rsidRPr="002813A1">
              <w:rPr>
                <w:rStyle w:val="Hiperligao"/>
                <w:noProof/>
              </w:rPr>
              <w:t>Escola Superior de Tecnologia e Gestão de Viseu</w:t>
            </w:r>
            <w:r w:rsidR="00A14C6A">
              <w:rPr>
                <w:noProof/>
                <w:webHidden/>
              </w:rPr>
              <w:tab/>
            </w:r>
            <w:r w:rsidR="00A14C6A">
              <w:rPr>
                <w:noProof/>
                <w:webHidden/>
              </w:rPr>
              <w:fldChar w:fldCharType="begin"/>
            </w:r>
            <w:r w:rsidR="00A14C6A">
              <w:rPr>
                <w:noProof/>
                <w:webHidden/>
              </w:rPr>
              <w:instrText xml:space="preserve"> PAGEREF _Toc168963555 \h </w:instrText>
            </w:r>
            <w:r w:rsidR="00A14C6A">
              <w:rPr>
                <w:noProof/>
                <w:webHidden/>
              </w:rPr>
            </w:r>
            <w:r w:rsidR="00A14C6A">
              <w:rPr>
                <w:noProof/>
                <w:webHidden/>
              </w:rPr>
              <w:fldChar w:fldCharType="separate"/>
            </w:r>
            <w:r w:rsidR="00A14C6A">
              <w:rPr>
                <w:noProof/>
                <w:webHidden/>
              </w:rPr>
              <w:t>2</w:t>
            </w:r>
            <w:r w:rsidR="00A14C6A">
              <w:rPr>
                <w:noProof/>
                <w:webHidden/>
              </w:rPr>
              <w:fldChar w:fldCharType="end"/>
            </w:r>
          </w:hyperlink>
        </w:p>
        <w:p w14:paraId="743074A9" w14:textId="51713E28" w:rsidR="00A14C6A" w:rsidRDefault="00000000">
          <w:pPr>
            <w:pStyle w:val="ndice3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56" w:history="1">
            <w:r w:rsidR="00A14C6A" w:rsidRPr="002813A1">
              <w:rPr>
                <w:rStyle w:val="Hiperligao"/>
                <w:noProof/>
              </w:rPr>
              <w:t>1.2.2</w:t>
            </w:r>
            <w:r w:rsidR="00A14C6A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="00A14C6A" w:rsidRPr="002813A1">
              <w:rPr>
                <w:rStyle w:val="Hiperligao"/>
                <w:noProof/>
              </w:rPr>
              <w:t>Organização X</w:t>
            </w:r>
            <w:r w:rsidR="00A14C6A">
              <w:rPr>
                <w:noProof/>
                <w:webHidden/>
              </w:rPr>
              <w:tab/>
            </w:r>
            <w:r w:rsidR="00A14C6A">
              <w:rPr>
                <w:noProof/>
                <w:webHidden/>
              </w:rPr>
              <w:fldChar w:fldCharType="begin"/>
            </w:r>
            <w:r w:rsidR="00A14C6A">
              <w:rPr>
                <w:noProof/>
                <w:webHidden/>
              </w:rPr>
              <w:instrText xml:space="preserve"> PAGEREF _Toc168963556 \h </w:instrText>
            </w:r>
            <w:r w:rsidR="00A14C6A">
              <w:rPr>
                <w:noProof/>
                <w:webHidden/>
              </w:rPr>
            </w:r>
            <w:r w:rsidR="00A14C6A">
              <w:rPr>
                <w:noProof/>
                <w:webHidden/>
              </w:rPr>
              <w:fldChar w:fldCharType="separate"/>
            </w:r>
            <w:r w:rsidR="00A14C6A">
              <w:rPr>
                <w:noProof/>
                <w:webHidden/>
              </w:rPr>
              <w:t>2</w:t>
            </w:r>
            <w:r w:rsidR="00A14C6A">
              <w:rPr>
                <w:noProof/>
                <w:webHidden/>
              </w:rPr>
              <w:fldChar w:fldCharType="end"/>
            </w:r>
          </w:hyperlink>
        </w:p>
        <w:p w14:paraId="01F86159" w14:textId="5359804F" w:rsidR="00A14C6A" w:rsidRDefault="00000000">
          <w:pPr>
            <w:pStyle w:val="ndice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57" w:history="1">
            <w:r w:rsidR="00A14C6A" w:rsidRPr="002813A1">
              <w:rPr>
                <w:rStyle w:val="Hiperligao"/>
                <w:noProof/>
              </w:rPr>
              <w:t>1.3</w:t>
            </w:r>
            <w:r w:rsidR="00A14C6A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="00A14C6A" w:rsidRPr="002813A1">
              <w:rPr>
                <w:rStyle w:val="Hiperligao"/>
                <w:noProof/>
              </w:rPr>
              <w:t>Objetivos e Resultados Esperados</w:t>
            </w:r>
            <w:r w:rsidR="00A14C6A">
              <w:rPr>
                <w:noProof/>
                <w:webHidden/>
              </w:rPr>
              <w:tab/>
            </w:r>
            <w:r w:rsidR="00A14C6A">
              <w:rPr>
                <w:noProof/>
                <w:webHidden/>
              </w:rPr>
              <w:fldChar w:fldCharType="begin"/>
            </w:r>
            <w:r w:rsidR="00A14C6A">
              <w:rPr>
                <w:noProof/>
                <w:webHidden/>
              </w:rPr>
              <w:instrText xml:space="preserve"> PAGEREF _Toc168963557 \h </w:instrText>
            </w:r>
            <w:r w:rsidR="00A14C6A">
              <w:rPr>
                <w:noProof/>
                <w:webHidden/>
              </w:rPr>
            </w:r>
            <w:r w:rsidR="00A14C6A">
              <w:rPr>
                <w:noProof/>
                <w:webHidden/>
              </w:rPr>
              <w:fldChar w:fldCharType="separate"/>
            </w:r>
            <w:r w:rsidR="00A14C6A">
              <w:rPr>
                <w:noProof/>
                <w:webHidden/>
              </w:rPr>
              <w:t>2</w:t>
            </w:r>
            <w:r w:rsidR="00A14C6A">
              <w:rPr>
                <w:noProof/>
                <w:webHidden/>
              </w:rPr>
              <w:fldChar w:fldCharType="end"/>
            </w:r>
          </w:hyperlink>
        </w:p>
        <w:p w14:paraId="30BB40D1" w14:textId="7F1A13AD" w:rsidR="00A14C6A" w:rsidRDefault="00000000">
          <w:pPr>
            <w:pStyle w:val="ndice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58" w:history="1">
            <w:r w:rsidR="00A14C6A" w:rsidRPr="002813A1">
              <w:rPr>
                <w:rStyle w:val="Hiperligao"/>
                <w:noProof/>
              </w:rPr>
              <w:t>1.4</w:t>
            </w:r>
            <w:r w:rsidR="00A14C6A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="00A14C6A" w:rsidRPr="002813A1">
              <w:rPr>
                <w:rStyle w:val="Hiperligao"/>
                <w:noProof/>
              </w:rPr>
              <w:t>Plano de Trabalho</w:t>
            </w:r>
            <w:r w:rsidR="00A14C6A">
              <w:rPr>
                <w:noProof/>
                <w:webHidden/>
              </w:rPr>
              <w:tab/>
            </w:r>
            <w:r w:rsidR="00A14C6A">
              <w:rPr>
                <w:noProof/>
                <w:webHidden/>
              </w:rPr>
              <w:fldChar w:fldCharType="begin"/>
            </w:r>
            <w:r w:rsidR="00A14C6A">
              <w:rPr>
                <w:noProof/>
                <w:webHidden/>
              </w:rPr>
              <w:instrText xml:space="preserve"> PAGEREF _Toc168963558 \h </w:instrText>
            </w:r>
            <w:r w:rsidR="00A14C6A">
              <w:rPr>
                <w:noProof/>
                <w:webHidden/>
              </w:rPr>
            </w:r>
            <w:r w:rsidR="00A14C6A">
              <w:rPr>
                <w:noProof/>
                <w:webHidden/>
              </w:rPr>
              <w:fldChar w:fldCharType="separate"/>
            </w:r>
            <w:r w:rsidR="00A14C6A">
              <w:rPr>
                <w:noProof/>
                <w:webHidden/>
              </w:rPr>
              <w:t>2</w:t>
            </w:r>
            <w:r w:rsidR="00A14C6A">
              <w:rPr>
                <w:noProof/>
                <w:webHidden/>
              </w:rPr>
              <w:fldChar w:fldCharType="end"/>
            </w:r>
          </w:hyperlink>
        </w:p>
        <w:p w14:paraId="1AB24F39" w14:textId="4467D4AF" w:rsidR="00A14C6A" w:rsidRDefault="00000000">
          <w:pPr>
            <w:pStyle w:val="ndice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59" w:history="1">
            <w:r w:rsidR="00A14C6A" w:rsidRPr="002813A1">
              <w:rPr>
                <w:rStyle w:val="Hiperligao"/>
                <w:noProof/>
              </w:rPr>
              <w:t>1.5</w:t>
            </w:r>
            <w:r w:rsidR="00A14C6A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="00A14C6A" w:rsidRPr="002813A1">
              <w:rPr>
                <w:rStyle w:val="Hiperligao"/>
                <w:noProof/>
              </w:rPr>
              <w:t>Organização do Relatório</w:t>
            </w:r>
            <w:r w:rsidR="00A14C6A">
              <w:rPr>
                <w:noProof/>
                <w:webHidden/>
              </w:rPr>
              <w:tab/>
            </w:r>
            <w:r w:rsidR="00A14C6A">
              <w:rPr>
                <w:noProof/>
                <w:webHidden/>
              </w:rPr>
              <w:fldChar w:fldCharType="begin"/>
            </w:r>
            <w:r w:rsidR="00A14C6A">
              <w:rPr>
                <w:noProof/>
                <w:webHidden/>
              </w:rPr>
              <w:instrText xml:space="preserve"> PAGEREF _Toc168963559 \h </w:instrText>
            </w:r>
            <w:r w:rsidR="00A14C6A">
              <w:rPr>
                <w:noProof/>
                <w:webHidden/>
              </w:rPr>
            </w:r>
            <w:r w:rsidR="00A14C6A">
              <w:rPr>
                <w:noProof/>
                <w:webHidden/>
              </w:rPr>
              <w:fldChar w:fldCharType="separate"/>
            </w:r>
            <w:r w:rsidR="00A14C6A">
              <w:rPr>
                <w:noProof/>
                <w:webHidden/>
              </w:rPr>
              <w:t>2</w:t>
            </w:r>
            <w:r w:rsidR="00A14C6A">
              <w:rPr>
                <w:noProof/>
                <w:webHidden/>
              </w:rPr>
              <w:fldChar w:fldCharType="end"/>
            </w:r>
          </w:hyperlink>
        </w:p>
        <w:p w14:paraId="4595F827" w14:textId="2EE19C2A" w:rsidR="00A14C6A" w:rsidRDefault="00000000">
          <w:pPr>
            <w:pStyle w:val="ndice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60" w:history="1">
            <w:r w:rsidR="00A14C6A" w:rsidRPr="002813A1">
              <w:rPr>
                <w:rStyle w:val="Hiperligao"/>
                <w:noProof/>
              </w:rPr>
              <w:t>2</w:t>
            </w:r>
            <w:r w:rsidR="00A14C6A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="00A14C6A" w:rsidRPr="002813A1">
              <w:rPr>
                <w:rStyle w:val="Hiperligao"/>
                <w:noProof/>
              </w:rPr>
              <w:t>Metodologias, Tecnologias e Ferramentas Utilizadas</w:t>
            </w:r>
            <w:r w:rsidR="00A14C6A">
              <w:rPr>
                <w:noProof/>
                <w:webHidden/>
              </w:rPr>
              <w:tab/>
            </w:r>
            <w:r w:rsidR="00A14C6A">
              <w:rPr>
                <w:noProof/>
                <w:webHidden/>
              </w:rPr>
              <w:fldChar w:fldCharType="begin"/>
            </w:r>
            <w:r w:rsidR="00A14C6A">
              <w:rPr>
                <w:noProof/>
                <w:webHidden/>
              </w:rPr>
              <w:instrText xml:space="preserve"> PAGEREF _Toc168963560 \h </w:instrText>
            </w:r>
            <w:r w:rsidR="00A14C6A">
              <w:rPr>
                <w:noProof/>
                <w:webHidden/>
              </w:rPr>
            </w:r>
            <w:r w:rsidR="00A14C6A">
              <w:rPr>
                <w:noProof/>
                <w:webHidden/>
              </w:rPr>
              <w:fldChar w:fldCharType="separate"/>
            </w:r>
            <w:r w:rsidR="00A14C6A">
              <w:rPr>
                <w:noProof/>
                <w:webHidden/>
              </w:rPr>
              <w:t>3</w:t>
            </w:r>
            <w:r w:rsidR="00A14C6A">
              <w:rPr>
                <w:noProof/>
                <w:webHidden/>
              </w:rPr>
              <w:fldChar w:fldCharType="end"/>
            </w:r>
          </w:hyperlink>
        </w:p>
        <w:p w14:paraId="255DBDB9" w14:textId="120B28C3" w:rsidR="00A14C6A" w:rsidRDefault="00000000">
          <w:pPr>
            <w:pStyle w:val="ndice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61" w:history="1">
            <w:r w:rsidR="00A14C6A" w:rsidRPr="002813A1">
              <w:rPr>
                <w:rStyle w:val="Hiperligao"/>
                <w:noProof/>
              </w:rPr>
              <w:t>2.1</w:t>
            </w:r>
            <w:r w:rsidR="00A14C6A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="00A14C6A" w:rsidRPr="002813A1">
              <w:rPr>
                <w:rStyle w:val="Hiperligao"/>
                <w:noProof/>
              </w:rPr>
              <w:t>Descrição de metodologias</w:t>
            </w:r>
            <w:r w:rsidR="00A14C6A">
              <w:rPr>
                <w:noProof/>
                <w:webHidden/>
              </w:rPr>
              <w:tab/>
            </w:r>
            <w:r w:rsidR="00A14C6A">
              <w:rPr>
                <w:noProof/>
                <w:webHidden/>
              </w:rPr>
              <w:fldChar w:fldCharType="begin"/>
            </w:r>
            <w:r w:rsidR="00A14C6A">
              <w:rPr>
                <w:noProof/>
                <w:webHidden/>
              </w:rPr>
              <w:instrText xml:space="preserve"> PAGEREF _Toc168963561 \h </w:instrText>
            </w:r>
            <w:r w:rsidR="00A14C6A">
              <w:rPr>
                <w:noProof/>
                <w:webHidden/>
              </w:rPr>
            </w:r>
            <w:r w:rsidR="00A14C6A">
              <w:rPr>
                <w:noProof/>
                <w:webHidden/>
              </w:rPr>
              <w:fldChar w:fldCharType="separate"/>
            </w:r>
            <w:r w:rsidR="00A14C6A">
              <w:rPr>
                <w:noProof/>
                <w:webHidden/>
              </w:rPr>
              <w:t>3</w:t>
            </w:r>
            <w:r w:rsidR="00A14C6A">
              <w:rPr>
                <w:noProof/>
                <w:webHidden/>
              </w:rPr>
              <w:fldChar w:fldCharType="end"/>
            </w:r>
          </w:hyperlink>
        </w:p>
        <w:p w14:paraId="1844159C" w14:textId="0E42CBC1" w:rsidR="00A14C6A" w:rsidRDefault="00000000">
          <w:pPr>
            <w:pStyle w:val="ndice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62" w:history="1">
            <w:r w:rsidR="00A14C6A" w:rsidRPr="002813A1">
              <w:rPr>
                <w:rStyle w:val="Hiperligao"/>
                <w:noProof/>
              </w:rPr>
              <w:t>3</w:t>
            </w:r>
            <w:r w:rsidR="00A14C6A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="00A14C6A" w:rsidRPr="002813A1">
              <w:rPr>
                <w:rStyle w:val="Hiperligao"/>
                <w:noProof/>
              </w:rPr>
              <w:t>Atividades desenvolvidas</w:t>
            </w:r>
            <w:r w:rsidR="00A14C6A">
              <w:rPr>
                <w:noProof/>
                <w:webHidden/>
              </w:rPr>
              <w:tab/>
            </w:r>
            <w:r w:rsidR="00A14C6A">
              <w:rPr>
                <w:noProof/>
                <w:webHidden/>
              </w:rPr>
              <w:fldChar w:fldCharType="begin"/>
            </w:r>
            <w:r w:rsidR="00A14C6A">
              <w:rPr>
                <w:noProof/>
                <w:webHidden/>
              </w:rPr>
              <w:instrText xml:space="preserve"> PAGEREF _Toc168963562 \h </w:instrText>
            </w:r>
            <w:r w:rsidR="00A14C6A">
              <w:rPr>
                <w:noProof/>
                <w:webHidden/>
              </w:rPr>
            </w:r>
            <w:r w:rsidR="00A14C6A">
              <w:rPr>
                <w:noProof/>
                <w:webHidden/>
              </w:rPr>
              <w:fldChar w:fldCharType="separate"/>
            </w:r>
            <w:r w:rsidR="00A14C6A">
              <w:rPr>
                <w:noProof/>
                <w:webHidden/>
              </w:rPr>
              <w:t>4</w:t>
            </w:r>
            <w:r w:rsidR="00A14C6A">
              <w:rPr>
                <w:noProof/>
                <w:webHidden/>
              </w:rPr>
              <w:fldChar w:fldCharType="end"/>
            </w:r>
          </w:hyperlink>
        </w:p>
        <w:p w14:paraId="06FDCC61" w14:textId="7115F8AD" w:rsidR="00A14C6A" w:rsidRDefault="00000000">
          <w:pPr>
            <w:pStyle w:val="ndice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63" w:history="1">
            <w:r w:rsidR="00A14C6A" w:rsidRPr="002813A1">
              <w:rPr>
                <w:rStyle w:val="Hiperligao"/>
                <w:noProof/>
              </w:rPr>
              <w:t>3.1</w:t>
            </w:r>
            <w:r w:rsidR="00A14C6A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="00A14C6A" w:rsidRPr="002813A1">
              <w:rPr>
                <w:rStyle w:val="Hiperligao"/>
                <w:noProof/>
              </w:rPr>
              <w:t>Conceitos básicos …</w:t>
            </w:r>
            <w:r w:rsidR="00A14C6A">
              <w:rPr>
                <w:noProof/>
                <w:webHidden/>
              </w:rPr>
              <w:tab/>
            </w:r>
            <w:r w:rsidR="00A14C6A">
              <w:rPr>
                <w:noProof/>
                <w:webHidden/>
              </w:rPr>
              <w:fldChar w:fldCharType="begin"/>
            </w:r>
            <w:r w:rsidR="00A14C6A">
              <w:rPr>
                <w:noProof/>
                <w:webHidden/>
              </w:rPr>
              <w:instrText xml:space="preserve"> PAGEREF _Toc168963563 \h </w:instrText>
            </w:r>
            <w:r w:rsidR="00A14C6A">
              <w:rPr>
                <w:noProof/>
                <w:webHidden/>
              </w:rPr>
            </w:r>
            <w:r w:rsidR="00A14C6A">
              <w:rPr>
                <w:noProof/>
                <w:webHidden/>
              </w:rPr>
              <w:fldChar w:fldCharType="separate"/>
            </w:r>
            <w:r w:rsidR="00A14C6A">
              <w:rPr>
                <w:noProof/>
                <w:webHidden/>
              </w:rPr>
              <w:t>4</w:t>
            </w:r>
            <w:r w:rsidR="00A14C6A">
              <w:rPr>
                <w:noProof/>
                <w:webHidden/>
              </w:rPr>
              <w:fldChar w:fldCharType="end"/>
            </w:r>
          </w:hyperlink>
        </w:p>
        <w:p w14:paraId="51965C62" w14:textId="5772255A" w:rsidR="00A14C6A" w:rsidRDefault="00000000">
          <w:pPr>
            <w:pStyle w:val="ndice3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64" w:history="1">
            <w:r w:rsidR="00A14C6A" w:rsidRPr="002813A1">
              <w:rPr>
                <w:rStyle w:val="Hiperligao"/>
                <w:noProof/>
              </w:rPr>
              <w:t>3.1.1</w:t>
            </w:r>
            <w:r w:rsidR="00A14C6A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="00A14C6A" w:rsidRPr="002813A1">
              <w:rPr>
                <w:rStyle w:val="Hiperligao"/>
                <w:noProof/>
              </w:rPr>
              <w:t>Um sub subtítulo</w:t>
            </w:r>
            <w:r w:rsidR="00A14C6A">
              <w:rPr>
                <w:noProof/>
                <w:webHidden/>
              </w:rPr>
              <w:tab/>
            </w:r>
            <w:r w:rsidR="00A14C6A">
              <w:rPr>
                <w:noProof/>
                <w:webHidden/>
              </w:rPr>
              <w:fldChar w:fldCharType="begin"/>
            </w:r>
            <w:r w:rsidR="00A14C6A">
              <w:rPr>
                <w:noProof/>
                <w:webHidden/>
              </w:rPr>
              <w:instrText xml:space="preserve"> PAGEREF _Toc168963564 \h </w:instrText>
            </w:r>
            <w:r w:rsidR="00A14C6A">
              <w:rPr>
                <w:noProof/>
                <w:webHidden/>
              </w:rPr>
            </w:r>
            <w:r w:rsidR="00A14C6A">
              <w:rPr>
                <w:noProof/>
                <w:webHidden/>
              </w:rPr>
              <w:fldChar w:fldCharType="separate"/>
            </w:r>
            <w:r w:rsidR="00A14C6A">
              <w:rPr>
                <w:noProof/>
                <w:webHidden/>
              </w:rPr>
              <w:t>4</w:t>
            </w:r>
            <w:r w:rsidR="00A14C6A">
              <w:rPr>
                <w:noProof/>
                <w:webHidden/>
              </w:rPr>
              <w:fldChar w:fldCharType="end"/>
            </w:r>
          </w:hyperlink>
        </w:p>
        <w:p w14:paraId="10630FD2" w14:textId="592B703C" w:rsidR="00A14C6A" w:rsidRDefault="00000000">
          <w:pPr>
            <w:pStyle w:val="ndice3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65" w:history="1">
            <w:r w:rsidR="00A14C6A" w:rsidRPr="002813A1">
              <w:rPr>
                <w:rStyle w:val="Hiperligao"/>
                <w:noProof/>
              </w:rPr>
              <w:t>3.1.2</w:t>
            </w:r>
            <w:r w:rsidR="00A14C6A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="00A14C6A" w:rsidRPr="002813A1">
              <w:rPr>
                <w:rStyle w:val="Hiperligao"/>
                <w:noProof/>
              </w:rPr>
              <w:t>Outro sub subtítulo</w:t>
            </w:r>
            <w:r w:rsidR="00A14C6A">
              <w:rPr>
                <w:noProof/>
                <w:webHidden/>
              </w:rPr>
              <w:tab/>
            </w:r>
            <w:r w:rsidR="00A14C6A">
              <w:rPr>
                <w:noProof/>
                <w:webHidden/>
              </w:rPr>
              <w:fldChar w:fldCharType="begin"/>
            </w:r>
            <w:r w:rsidR="00A14C6A">
              <w:rPr>
                <w:noProof/>
                <w:webHidden/>
              </w:rPr>
              <w:instrText xml:space="preserve"> PAGEREF _Toc168963565 \h </w:instrText>
            </w:r>
            <w:r w:rsidR="00A14C6A">
              <w:rPr>
                <w:noProof/>
                <w:webHidden/>
              </w:rPr>
            </w:r>
            <w:r w:rsidR="00A14C6A">
              <w:rPr>
                <w:noProof/>
                <w:webHidden/>
              </w:rPr>
              <w:fldChar w:fldCharType="separate"/>
            </w:r>
            <w:r w:rsidR="00A14C6A">
              <w:rPr>
                <w:noProof/>
                <w:webHidden/>
              </w:rPr>
              <w:t>5</w:t>
            </w:r>
            <w:r w:rsidR="00A14C6A">
              <w:rPr>
                <w:noProof/>
                <w:webHidden/>
              </w:rPr>
              <w:fldChar w:fldCharType="end"/>
            </w:r>
          </w:hyperlink>
        </w:p>
        <w:p w14:paraId="43629433" w14:textId="6A7270F1" w:rsidR="00A14C6A" w:rsidRDefault="00000000">
          <w:pPr>
            <w:pStyle w:val="ndice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66" w:history="1">
            <w:r w:rsidR="00A14C6A" w:rsidRPr="002813A1">
              <w:rPr>
                <w:rStyle w:val="Hiperligao"/>
                <w:noProof/>
              </w:rPr>
              <w:t>3.2</w:t>
            </w:r>
            <w:r w:rsidR="00A14C6A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="00A14C6A" w:rsidRPr="002813A1">
              <w:rPr>
                <w:rStyle w:val="Hiperligao"/>
                <w:noProof/>
              </w:rPr>
              <w:t>Prototipagem</w:t>
            </w:r>
            <w:r w:rsidR="00A14C6A">
              <w:rPr>
                <w:noProof/>
                <w:webHidden/>
              </w:rPr>
              <w:tab/>
            </w:r>
            <w:r w:rsidR="00A14C6A">
              <w:rPr>
                <w:noProof/>
                <w:webHidden/>
              </w:rPr>
              <w:fldChar w:fldCharType="begin"/>
            </w:r>
            <w:r w:rsidR="00A14C6A">
              <w:rPr>
                <w:noProof/>
                <w:webHidden/>
              </w:rPr>
              <w:instrText xml:space="preserve"> PAGEREF _Toc168963566 \h </w:instrText>
            </w:r>
            <w:r w:rsidR="00A14C6A">
              <w:rPr>
                <w:noProof/>
                <w:webHidden/>
              </w:rPr>
            </w:r>
            <w:r w:rsidR="00A14C6A">
              <w:rPr>
                <w:noProof/>
                <w:webHidden/>
              </w:rPr>
              <w:fldChar w:fldCharType="separate"/>
            </w:r>
            <w:r w:rsidR="00A14C6A">
              <w:rPr>
                <w:noProof/>
                <w:webHidden/>
              </w:rPr>
              <w:t>5</w:t>
            </w:r>
            <w:r w:rsidR="00A14C6A">
              <w:rPr>
                <w:noProof/>
                <w:webHidden/>
              </w:rPr>
              <w:fldChar w:fldCharType="end"/>
            </w:r>
          </w:hyperlink>
        </w:p>
        <w:p w14:paraId="37DC491C" w14:textId="2A50E6B5" w:rsidR="00A14C6A" w:rsidRDefault="00000000">
          <w:pPr>
            <w:pStyle w:val="ndice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67" w:history="1">
            <w:r w:rsidR="00A14C6A" w:rsidRPr="002813A1">
              <w:rPr>
                <w:rStyle w:val="Hiperligao"/>
                <w:noProof/>
              </w:rPr>
              <w:t>3.3</w:t>
            </w:r>
            <w:r w:rsidR="00A14C6A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="00A14C6A" w:rsidRPr="002813A1">
              <w:rPr>
                <w:rStyle w:val="Hiperligao"/>
                <w:noProof/>
              </w:rPr>
              <w:t>Implementação</w:t>
            </w:r>
            <w:r w:rsidR="00A14C6A">
              <w:rPr>
                <w:noProof/>
                <w:webHidden/>
              </w:rPr>
              <w:tab/>
            </w:r>
            <w:r w:rsidR="00A14C6A">
              <w:rPr>
                <w:noProof/>
                <w:webHidden/>
              </w:rPr>
              <w:fldChar w:fldCharType="begin"/>
            </w:r>
            <w:r w:rsidR="00A14C6A">
              <w:rPr>
                <w:noProof/>
                <w:webHidden/>
              </w:rPr>
              <w:instrText xml:space="preserve"> PAGEREF _Toc168963567 \h </w:instrText>
            </w:r>
            <w:r w:rsidR="00A14C6A">
              <w:rPr>
                <w:noProof/>
                <w:webHidden/>
              </w:rPr>
            </w:r>
            <w:r w:rsidR="00A14C6A">
              <w:rPr>
                <w:noProof/>
                <w:webHidden/>
              </w:rPr>
              <w:fldChar w:fldCharType="separate"/>
            </w:r>
            <w:r w:rsidR="00A14C6A">
              <w:rPr>
                <w:noProof/>
                <w:webHidden/>
              </w:rPr>
              <w:t>5</w:t>
            </w:r>
            <w:r w:rsidR="00A14C6A">
              <w:rPr>
                <w:noProof/>
                <w:webHidden/>
              </w:rPr>
              <w:fldChar w:fldCharType="end"/>
            </w:r>
          </w:hyperlink>
        </w:p>
        <w:p w14:paraId="18ED962F" w14:textId="75A5AFCB" w:rsidR="00A14C6A" w:rsidRDefault="00000000">
          <w:pPr>
            <w:pStyle w:val="ndice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68" w:history="1">
            <w:r w:rsidR="00A14C6A" w:rsidRPr="002813A1">
              <w:rPr>
                <w:rStyle w:val="Hiperligao"/>
                <w:noProof/>
              </w:rPr>
              <w:t>3.4</w:t>
            </w:r>
            <w:r w:rsidR="00A14C6A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="00A14C6A" w:rsidRPr="002813A1">
              <w:rPr>
                <w:rStyle w:val="Hiperligao"/>
                <w:noProof/>
              </w:rPr>
              <w:t>Notas de rodapé</w:t>
            </w:r>
            <w:r w:rsidR="00A14C6A">
              <w:rPr>
                <w:noProof/>
                <w:webHidden/>
              </w:rPr>
              <w:tab/>
            </w:r>
            <w:r w:rsidR="00A14C6A">
              <w:rPr>
                <w:noProof/>
                <w:webHidden/>
              </w:rPr>
              <w:fldChar w:fldCharType="begin"/>
            </w:r>
            <w:r w:rsidR="00A14C6A">
              <w:rPr>
                <w:noProof/>
                <w:webHidden/>
              </w:rPr>
              <w:instrText xml:space="preserve"> PAGEREF _Toc168963568 \h </w:instrText>
            </w:r>
            <w:r w:rsidR="00A14C6A">
              <w:rPr>
                <w:noProof/>
                <w:webHidden/>
              </w:rPr>
            </w:r>
            <w:r w:rsidR="00A14C6A">
              <w:rPr>
                <w:noProof/>
                <w:webHidden/>
              </w:rPr>
              <w:fldChar w:fldCharType="separate"/>
            </w:r>
            <w:r w:rsidR="00A14C6A">
              <w:rPr>
                <w:noProof/>
                <w:webHidden/>
              </w:rPr>
              <w:t>5</w:t>
            </w:r>
            <w:r w:rsidR="00A14C6A">
              <w:rPr>
                <w:noProof/>
                <w:webHidden/>
              </w:rPr>
              <w:fldChar w:fldCharType="end"/>
            </w:r>
          </w:hyperlink>
        </w:p>
        <w:p w14:paraId="6DA748D6" w14:textId="61C6134A" w:rsidR="00A14C6A" w:rsidRDefault="00000000">
          <w:pPr>
            <w:pStyle w:val="ndice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69" w:history="1">
            <w:r w:rsidR="00A14C6A" w:rsidRPr="002813A1">
              <w:rPr>
                <w:rStyle w:val="Hiperligao"/>
                <w:noProof/>
              </w:rPr>
              <w:t>3.5</w:t>
            </w:r>
            <w:r w:rsidR="00A14C6A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="00A14C6A" w:rsidRPr="002813A1">
              <w:rPr>
                <w:rStyle w:val="Hiperligao"/>
                <w:noProof/>
              </w:rPr>
              <w:t>Indexação e legendas</w:t>
            </w:r>
            <w:r w:rsidR="00A14C6A">
              <w:rPr>
                <w:noProof/>
                <w:webHidden/>
              </w:rPr>
              <w:tab/>
            </w:r>
            <w:r w:rsidR="00A14C6A">
              <w:rPr>
                <w:noProof/>
                <w:webHidden/>
              </w:rPr>
              <w:fldChar w:fldCharType="begin"/>
            </w:r>
            <w:r w:rsidR="00A14C6A">
              <w:rPr>
                <w:noProof/>
                <w:webHidden/>
              </w:rPr>
              <w:instrText xml:space="preserve"> PAGEREF _Toc168963569 \h </w:instrText>
            </w:r>
            <w:r w:rsidR="00A14C6A">
              <w:rPr>
                <w:noProof/>
                <w:webHidden/>
              </w:rPr>
            </w:r>
            <w:r w:rsidR="00A14C6A">
              <w:rPr>
                <w:noProof/>
                <w:webHidden/>
              </w:rPr>
              <w:fldChar w:fldCharType="separate"/>
            </w:r>
            <w:r w:rsidR="00A14C6A">
              <w:rPr>
                <w:noProof/>
                <w:webHidden/>
              </w:rPr>
              <w:t>5</w:t>
            </w:r>
            <w:r w:rsidR="00A14C6A">
              <w:rPr>
                <w:noProof/>
                <w:webHidden/>
              </w:rPr>
              <w:fldChar w:fldCharType="end"/>
            </w:r>
          </w:hyperlink>
        </w:p>
        <w:p w14:paraId="45A229AF" w14:textId="08D2D260" w:rsidR="00A14C6A" w:rsidRDefault="00000000">
          <w:pPr>
            <w:pStyle w:val="ndice3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70" w:history="1">
            <w:r w:rsidR="00A14C6A" w:rsidRPr="002813A1">
              <w:rPr>
                <w:rStyle w:val="Hiperligao"/>
                <w:noProof/>
              </w:rPr>
              <w:t>3.5.1</w:t>
            </w:r>
            <w:r w:rsidR="00A14C6A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="00A14C6A" w:rsidRPr="002813A1">
              <w:rPr>
                <w:rStyle w:val="Hiperligao"/>
                <w:noProof/>
              </w:rPr>
              <w:t>Legendas</w:t>
            </w:r>
            <w:r w:rsidR="00A14C6A">
              <w:rPr>
                <w:noProof/>
                <w:webHidden/>
              </w:rPr>
              <w:tab/>
            </w:r>
            <w:r w:rsidR="00A14C6A">
              <w:rPr>
                <w:noProof/>
                <w:webHidden/>
              </w:rPr>
              <w:fldChar w:fldCharType="begin"/>
            </w:r>
            <w:r w:rsidR="00A14C6A">
              <w:rPr>
                <w:noProof/>
                <w:webHidden/>
              </w:rPr>
              <w:instrText xml:space="preserve"> PAGEREF _Toc168963570 \h </w:instrText>
            </w:r>
            <w:r w:rsidR="00A14C6A">
              <w:rPr>
                <w:noProof/>
                <w:webHidden/>
              </w:rPr>
            </w:r>
            <w:r w:rsidR="00A14C6A">
              <w:rPr>
                <w:noProof/>
                <w:webHidden/>
              </w:rPr>
              <w:fldChar w:fldCharType="separate"/>
            </w:r>
            <w:r w:rsidR="00A14C6A">
              <w:rPr>
                <w:noProof/>
                <w:webHidden/>
              </w:rPr>
              <w:t>6</w:t>
            </w:r>
            <w:r w:rsidR="00A14C6A">
              <w:rPr>
                <w:noProof/>
                <w:webHidden/>
              </w:rPr>
              <w:fldChar w:fldCharType="end"/>
            </w:r>
          </w:hyperlink>
        </w:p>
        <w:p w14:paraId="792606CC" w14:textId="405189A8" w:rsidR="00A14C6A" w:rsidRDefault="00000000">
          <w:pPr>
            <w:pStyle w:val="ndice3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71" w:history="1">
            <w:r w:rsidR="00A14C6A" w:rsidRPr="002813A1">
              <w:rPr>
                <w:rStyle w:val="Hiperligao"/>
                <w:noProof/>
              </w:rPr>
              <w:t>3.5.2</w:t>
            </w:r>
            <w:r w:rsidR="00A14C6A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="00A14C6A" w:rsidRPr="002813A1">
              <w:rPr>
                <w:rStyle w:val="Hiperligao"/>
                <w:noProof/>
              </w:rPr>
              <w:t>Referências cruzadas</w:t>
            </w:r>
            <w:r w:rsidR="00A14C6A">
              <w:rPr>
                <w:noProof/>
                <w:webHidden/>
              </w:rPr>
              <w:tab/>
            </w:r>
            <w:r w:rsidR="00A14C6A">
              <w:rPr>
                <w:noProof/>
                <w:webHidden/>
              </w:rPr>
              <w:fldChar w:fldCharType="begin"/>
            </w:r>
            <w:r w:rsidR="00A14C6A">
              <w:rPr>
                <w:noProof/>
                <w:webHidden/>
              </w:rPr>
              <w:instrText xml:space="preserve"> PAGEREF _Toc168963571 \h </w:instrText>
            </w:r>
            <w:r w:rsidR="00A14C6A">
              <w:rPr>
                <w:noProof/>
                <w:webHidden/>
              </w:rPr>
            </w:r>
            <w:r w:rsidR="00A14C6A">
              <w:rPr>
                <w:noProof/>
                <w:webHidden/>
              </w:rPr>
              <w:fldChar w:fldCharType="separate"/>
            </w:r>
            <w:r w:rsidR="00A14C6A">
              <w:rPr>
                <w:noProof/>
                <w:webHidden/>
              </w:rPr>
              <w:t>7</w:t>
            </w:r>
            <w:r w:rsidR="00A14C6A">
              <w:rPr>
                <w:noProof/>
                <w:webHidden/>
              </w:rPr>
              <w:fldChar w:fldCharType="end"/>
            </w:r>
          </w:hyperlink>
        </w:p>
        <w:p w14:paraId="42DFB359" w14:textId="1CBC298B" w:rsidR="00A14C6A" w:rsidRDefault="00000000">
          <w:pPr>
            <w:pStyle w:val="ndice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72" w:history="1">
            <w:r w:rsidR="00A14C6A" w:rsidRPr="002813A1">
              <w:rPr>
                <w:rStyle w:val="Hiperligao"/>
                <w:noProof/>
              </w:rPr>
              <w:t>3.6</w:t>
            </w:r>
            <w:r w:rsidR="00A14C6A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="00A14C6A" w:rsidRPr="002813A1">
              <w:rPr>
                <w:rStyle w:val="Hiperligao"/>
                <w:noProof/>
              </w:rPr>
              <w:t>Quebras de página e secções</w:t>
            </w:r>
            <w:r w:rsidR="00A14C6A">
              <w:rPr>
                <w:noProof/>
                <w:webHidden/>
              </w:rPr>
              <w:tab/>
            </w:r>
            <w:r w:rsidR="00A14C6A">
              <w:rPr>
                <w:noProof/>
                <w:webHidden/>
              </w:rPr>
              <w:fldChar w:fldCharType="begin"/>
            </w:r>
            <w:r w:rsidR="00A14C6A">
              <w:rPr>
                <w:noProof/>
                <w:webHidden/>
              </w:rPr>
              <w:instrText xml:space="preserve"> PAGEREF _Toc168963572 \h </w:instrText>
            </w:r>
            <w:r w:rsidR="00A14C6A">
              <w:rPr>
                <w:noProof/>
                <w:webHidden/>
              </w:rPr>
            </w:r>
            <w:r w:rsidR="00A14C6A">
              <w:rPr>
                <w:noProof/>
                <w:webHidden/>
              </w:rPr>
              <w:fldChar w:fldCharType="separate"/>
            </w:r>
            <w:r w:rsidR="00A14C6A">
              <w:rPr>
                <w:noProof/>
                <w:webHidden/>
              </w:rPr>
              <w:t>8</w:t>
            </w:r>
            <w:r w:rsidR="00A14C6A">
              <w:rPr>
                <w:noProof/>
                <w:webHidden/>
              </w:rPr>
              <w:fldChar w:fldCharType="end"/>
            </w:r>
          </w:hyperlink>
        </w:p>
        <w:p w14:paraId="1AF04543" w14:textId="7F152239" w:rsidR="00A14C6A" w:rsidRDefault="00000000">
          <w:pPr>
            <w:pStyle w:val="ndice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73" w:history="1">
            <w:r w:rsidR="00A14C6A" w:rsidRPr="002813A1">
              <w:rPr>
                <w:rStyle w:val="Hiperligao"/>
                <w:noProof/>
              </w:rPr>
              <w:t>4</w:t>
            </w:r>
            <w:r w:rsidR="00A14C6A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="00A14C6A" w:rsidRPr="002813A1">
              <w:rPr>
                <w:rStyle w:val="Hiperligao"/>
                <w:noProof/>
              </w:rPr>
              <w:t>Resultados Obtidos</w:t>
            </w:r>
            <w:r w:rsidR="00A14C6A">
              <w:rPr>
                <w:noProof/>
                <w:webHidden/>
              </w:rPr>
              <w:tab/>
            </w:r>
            <w:r w:rsidR="00A14C6A">
              <w:rPr>
                <w:noProof/>
                <w:webHidden/>
              </w:rPr>
              <w:fldChar w:fldCharType="begin"/>
            </w:r>
            <w:r w:rsidR="00A14C6A">
              <w:rPr>
                <w:noProof/>
                <w:webHidden/>
              </w:rPr>
              <w:instrText xml:space="preserve"> PAGEREF _Toc168963573 \h </w:instrText>
            </w:r>
            <w:r w:rsidR="00A14C6A">
              <w:rPr>
                <w:noProof/>
                <w:webHidden/>
              </w:rPr>
            </w:r>
            <w:r w:rsidR="00A14C6A">
              <w:rPr>
                <w:noProof/>
                <w:webHidden/>
              </w:rPr>
              <w:fldChar w:fldCharType="separate"/>
            </w:r>
            <w:r w:rsidR="00A14C6A">
              <w:rPr>
                <w:noProof/>
                <w:webHidden/>
              </w:rPr>
              <w:t>9</w:t>
            </w:r>
            <w:r w:rsidR="00A14C6A">
              <w:rPr>
                <w:noProof/>
                <w:webHidden/>
              </w:rPr>
              <w:fldChar w:fldCharType="end"/>
            </w:r>
          </w:hyperlink>
        </w:p>
        <w:p w14:paraId="0E9DCC59" w14:textId="1863B427" w:rsidR="00A14C6A" w:rsidRDefault="00000000">
          <w:pPr>
            <w:pStyle w:val="ndice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74" w:history="1">
            <w:r w:rsidR="00A14C6A" w:rsidRPr="002813A1">
              <w:rPr>
                <w:rStyle w:val="Hiperligao"/>
                <w:noProof/>
              </w:rPr>
              <w:t>5</w:t>
            </w:r>
            <w:r w:rsidR="00A14C6A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="00A14C6A" w:rsidRPr="002813A1">
              <w:rPr>
                <w:rStyle w:val="Hiperligao"/>
                <w:noProof/>
              </w:rPr>
              <w:t>Conclusão</w:t>
            </w:r>
            <w:r w:rsidR="00A14C6A">
              <w:rPr>
                <w:noProof/>
                <w:webHidden/>
              </w:rPr>
              <w:tab/>
            </w:r>
            <w:r w:rsidR="00A14C6A">
              <w:rPr>
                <w:noProof/>
                <w:webHidden/>
              </w:rPr>
              <w:fldChar w:fldCharType="begin"/>
            </w:r>
            <w:r w:rsidR="00A14C6A">
              <w:rPr>
                <w:noProof/>
                <w:webHidden/>
              </w:rPr>
              <w:instrText xml:space="preserve"> PAGEREF _Toc168963574 \h </w:instrText>
            </w:r>
            <w:r w:rsidR="00A14C6A">
              <w:rPr>
                <w:noProof/>
                <w:webHidden/>
              </w:rPr>
            </w:r>
            <w:r w:rsidR="00A14C6A">
              <w:rPr>
                <w:noProof/>
                <w:webHidden/>
              </w:rPr>
              <w:fldChar w:fldCharType="separate"/>
            </w:r>
            <w:r w:rsidR="00A14C6A">
              <w:rPr>
                <w:noProof/>
                <w:webHidden/>
              </w:rPr>
              <w:t>11</w:t>
            </w:r>
            <w:r w:rsidR="00A14C6A">
              <w:rPr>
                <w:noProof/>
                <w:webHidden/>
              </w:rPr>
              <w:fldChar w:fldCharType="end"/>
            </w:r>
          </w:hyperlink>
        </w:p>
        <w:p w14:paraId="56B51DDD" w14:textId="272B120E" w:rsidR="00A14C6A" w:rsidRDefault="00000000">
          <w:pPr>
            <w:pStyle w:val="ndice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75" w:history="1">
            <w:r w:rsidR="00A14C6A" w:rsidRPr="002813A1">
              <w:rPr>
                <w:rStyle w:val="Hiperligao"/>
                <w:noProof/>
              </w:rPr>
              <w:t>5.1</w:t>
            </w:r>
            <w:r w:rsidR="00A14C6A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="00A14C6A" w:rsidRPr="002813A1">
              <w:rPr>
                <w:rStyle w:val="Hiperligao"/>
                <w:noProof/>
              </w:rPr>
              <w:t>Principais Resultados e Contribuições</w:t>
            </w:r>
            <w:r w:rsidR="00A14C6A">
              <w:rPr>
                <w:noProof/>
                <w:webHidden/>
              </w:rPr>
              <w:tab/>
            </w:r>
            <w:r w:rsidR="00A14C6A">
              <w:rPr>
                <w:noProof/>
                <w:webHidden/>
              </w:rPr>
              <w:fldChar w:fldCharType="begin"/>
            </w:r>
            <w:r w:rsidR="00A14C6A">
              <w:rPr>
                <w:noProof/>
                <w:webHidden/>
              </w:rPr>
              <w:instrText xml:space="preserve"> PAGEREF _Toc168963575 \h </w:instrText>
            </w:r>
            <w:r w:rsidR="00A14C6A">
              <w:rPr>
                <w:noProof/>
                <w:webHidden/>
              </w:rPr>
            </w:r>
            <w:r w:rsidR="00A14C6A">
              <w:rPr>
                <w:noProof/>
                <w:webHidden/>
              </w:rPr>
              <w:fldChar w:fldCharType="separate"/>
            </w:r>
            <w:r w:rsidR="00A14C6A">
              <w:rPr>
                <w:noProof/>
                <w:webHidden/>
              </w:rPr>
              <w:t>11</w:t>
            </w:r>
            <w:r w:rsidR="00A14C6A">
              <w:rPr>
                <w:noProof/>
                <w:webHidden/>
              </w:rPr>
              <w:fldChar w:fldCharType="end"/>
            </w:r>
          </w:hyperlink>
        </w:p>
        <w:p w14:paraId="7D479594" w14:textId="13317105" w:rsidR="00A14C6A" w:rsidRDefault="00000000">
          <w:pPr>
            <w:pStyle w:val="ndice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76" w:history="1">
            <w:r w:rsidR="00A14C6A" w:rsidRPr="002813A1">
              <w:rPr>
                <w:rStyle w:val="Hiperligao"/>
                <w:noProof/>
              </w:rPr>
              <w:t>5.2</w:t>
            </w:r>
            <w:r w:rsidR="00A14C6A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="00A14C6A" w:rsidRPr="002813A1">
              <w:rPr>
                <w:rStyle w:val="Hiperligao"/>
                <w:noProof/>
              </w:rPr>
              <w:t>Trabalho Futuro</w:t>
            </w:r>
            <w:r w:rsidR="00A14C6A">
              <w:rPr>
                <w:noProof/>
                <w:webHidden/>
              </w:rPr>
              <w:tab/>
            </w:r>
            <w:r w:rsidR="00A14C6A">
              <w:rPr>
                <w:noProof/>
                <w:webHidden/>
              </w:rPr>
              <w:fldChar w:fldCharType="begin"/>
            </w:r>
            <w:r w:rsidR="00A14C6A">
              <w:rPr>
                <w:noProof/>
                <w:webHidden/>
              </w:rPr>
              <w:instrText xml:space="preserve"> PAGEREF _Toc168963576 \h </w:instrText>
            </w:r>
            <w:r w:rsidR="00A14C6A">
              <w:rPr>
                <w:noProof/>
                <w:webHidden/>
              </w:rPr>
            </w:r>
            <w:r w:rsidR="00A14C6A">
              <w:rPr>
                <w:noProof/>
                <w:webHidden/>
              </w:rPr>
              <w:fldChar w:fldCharType="separate"/>
            </w:r>
            <w:r w:rsidR="00A14C6A">
              <w:rPr>
                <w:noProof/>
                <w:webHidden/>
              </w:rPr>
              <w:t>11</w:t>
            </w:r>
            <w:r w:rsidR="00A14C6A">
              <w:rPr>
                <w:noProof/>
                <w:webHidden/>
              </w:rPr>
              <w:fldChar w:fldCharType="end"/>
            </w:r>
          </w:hyperlink>
        </w:p>
        <w:p w14:paraId="3E4236FE" w14:textId="47F79B1B" w:rsidR="00A14C6A" w:rsidRDefault="00000000">
          <w:pPr>
            <w:pStyle w:val="ndice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77" w:history="1">
            <w:r w:rsidR="00A14C6A" w:rsidRPr="002813A1">
              <w:rPr>
                <w:rStyle w:val="Hiperligao"/>
                <w:noProof/>
              </w:rPr>
              <w:t>Referências Bibliográficas</w:t>
            </w:r>
            <w:r w:rsidR="00A14C6A">
              <w:rPr>
                <w:noProof/>
                <w:webHidden/>
              </w:rPr>
              <w:tab/>
            </w:r>
            <w:r w:rsidR="00A14C6A">
              <w:rPr>
                <w:noProof/>
                <w:webHidden/>
              </w:rPr>
              <w:fldChar w:fldCharType="begin"/>
            </w:r>
            <w:r w:rsidR="00A14C6A">
              <w:rPr>
                <w:noProof/>
                <w:webHidden/>
              </w:rPr>
              <w:instrText xml:space="preserve"> PAGEREF _Toc168963577 \h </w:instrText>
            </w:r>
            <w:r w:rsidR="00A14C6A">
              <w:rPr>
                <w:noProof/>
                <w:webHidden/>
              </w:rPr>
            </w:r>
            <w:r w:rsidR="00A14C6A">
              <w:rPr>
                <w:noProof/>
                <w:webHidden/>
              </w:rPr>
              <w:fldChar w:fldCharType="separate"/>
            </w:r>
            <w:r w:rsidR="00A14C6A">
              <w:rPr>
                <w:noProof/>
                <w:webHidden/>
              </w:rPr>
              <w:t>13</w:t>
            </w:r>
            <w:r w:rsidR="00A14C6A">
              <w:rPr>
                <w:noProof/>
                <w:webHidden/>
              </w:rPr>
              <w:fldChar w:fldCharType="end"/>
            </w:r>
          </w:hyperlink>
        </w:p>
        <w:p w14:paraId="0D447B3A" w14:textId="3E0F19E4" w:rsidR="00A14C6A" w:rsidRDefault="00000000">
          <w:pPr>
            <w:pStyle w:val="ndice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78" w:history="1">
            <w:r w:rsidR="00A14C6A" w:rsidRPr="002813A1">
              <w:rPr>
                <w:rStyle w:val="Hiperligao"/>
                <w:noProof/>
              </w:rPr>
              <w:t>Anexo A</w:t>
            </w:r>
            <w:r w:rsidR="00A14C6A">
              <w:rPr>
                <w:noProof/>
                <w:webHidden/>
              </w:rPr>
              <w:tab/>
            </w:r>
            <w:r w:rsidR="00A14C6A">
              <w:rPr>
                <w:noProof/>
                <w:webHidden/>
              </w:rPr>
              <w:fldChar w:fldCharType="begin"/>
            </w:r>
            <w:r w:rsidR="00A14C6A">
              <w:rPr>
                <w:noProof/>
                <w:webHidden/>
              </w:rPr>
              <w:instrText xml:space="preserve"> PAGEREF _Toc168963578 \h </w:instrText>
            </w:r>
            <w:r w:rsidR="00A14C6A">
              <w:rPr>
                <w:noProof/>
                <w:webHidden/>
              </w:rPr>
            </w:r>
            <w:r w:rsidR="00A14C6A">
              <w:rPr>
                <w:noProof/>
                <w:webHidden/>
              </w:rPr>
              <w:fldChar w:fldCharType="separate"/>
            </w:r>
            <w:r w:rsidR="00A14C6A">
              <w:rPr>
                <w:noProof/>
                <w:webHidden/>
              </w:rPr>
              <w:t>17</w:t>
            </w:r>
            <w:r w:rsidR="00A14C6A">
              <w:rPr>
                <w:noProof/>
                <w:webHidden/>
              </w:rPr>
              <w:fldChar w:fldCharType="end"/>
            </w:r>
          </w:hyperlink>
        </w:p>
        <w:p w14:paraId="17382874" w14:textId="5B92DAB6" w:rsidR="00A14C6A" w:rsidRDefault="00000000">
          <w:pPr>
            <w:pStyle w:val="ndice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79" w:history="1">
            <w:r w:rsidR="00A14C6A" w:rsidRPr="002813A1">
              <w:rPr>
                <w:rStyle w:val="Hiperligao"/>
                <w:noProof/>
              </w:rPr>
              <w:t>Anexo B</w:t>
            </w:r>
            <w:r w:rsidR="00A14C6A">
              <w:rPr>
                <w:noProof/>
                <w:webHidden/>
              </w:rPr>
              <w:tab/>
            </w:r>
            <w:r w:rsidR="00A14C6A">
              <w:rPr>
                <w:noProof/>
                <w:webHidden/>
              </w:rPr>
              <w:fldChar w:fldCharType="begin"/>
            </w:r>
            <w:r w:rsidR="00A14C6A">
              <w:rPr>
                <w:noProof/>
                <w:webHidden/>
              </w:rPr>
              <w:instrText xml:space="preserve"> PAGEREF _Toc168963579 \h </w:instrText>
            </w:r>
            <w:r w:rsidR="00A14C6A">
              <w:rPr>
                <w:noProof/>
                <w:webHidden/>
              </w:rPr>
            </w:r>
            <w:r w:rsidR="00A14C6A">
              <w:rPr>
                <w:noProof/>
                <w:webHidden/>
              </w:rPr>
              <w:fldChar w:fldCharType="separate"/>
            </w:r>
            <w:r w:rsidR="00A14C6A">
              <w:rPr>
                <w:noProof/>
                <w:webHidden/>
              </w:rPr>
              <w:t>19</w:t>
            </w:r>
            <w:r w:rsidR="00A14C6A">
              <w:rPr>
                <w:noProof/>
                <w:webHidden/>
              </w:rPr>
              <w:fldChar w:fldCharType="end"/>
            </w:r>
          </w:hyperlink>
        </w:p>
        <w:p w14:paraId="20682727" w14:textId="6074AF73" w:rsidR="00362EF3" w:rsidRDefault="00362EF3">
          <w:r>
            <w:rPr>
              <w:b/>
              <w:bCs/>
            </w:rPr>
            <w:fldChar w:fldCharType="end"/>
          </w:r>
        </w:p>
      </w:sdtContent>
    </w:sdt>
    <w:p w14:paraId="56B2B5BE" w14:textId="77777777" w:rsidR="00331D42" w:rsidRPr="00331D42" w:rsidRDefault="00331D42" w:rsidP="00331D42"/>
    <w:p w14:paraId="20F32B2B" w14:textId="77777777" w:rsidR="008A314A" w:rsidRDefault="008A314A" w:rsidP="008A314A">
      <w:pPr>
        <w:tabs>
          <w:tab w:val="left" w:pos="2392"/>
        </w:tabs>
      </w:pPr>
    </w:p>
    <w:p w14:paraId="2BCBCEBD" w14:textId="77777777" w:rsidR="008A314A" w:rsidRDefault="008A314A" w:rsidP="008A314A">
      <w:pPr>
        <w:tabs>
          <w:tab w:val="left" w:pos="2392"/>
        </w:tabs>
        <w:sectPr w:rsidR="008A314A" w:rsidSect="007410AC">
          <w:type w:val="oddPage"/>
          <w:pgSz w:w="11906" w:h="16838" w:code="9"/>
          <w:pgMar w:top="1418" w:right="1134" w:bottom="1134" w:left="1701" w:header="709" w:footer="709" w:gutter="0"/>
          <w:pgNumType w:fmt="upperRoman"/>
          <w:cols w:space="708"/>
          <w:titlePg/>
          <w:docGrid w:linePitch="360"/>
        </w:sectPr>
      </w:pPr>
    </w:p>
    <w:p w14:paraId="44C6F264" w14:textId="77777777" w:rsidR="008A314A" w:rsidRDefault="008A314A" w:rsidP="00331D42">
      <w:pPr>
        <w:pStyle w:val="Ttulo"/>
      </w:pPr>
      <w:r>
        <w:lastRenderedPageBreak/>
        <w:t>Índice de Figuras</w:t>
      </w:r>
    </w:p>
    <w:p w14:paraId="1F4DB5FB" w14:textId="77777777" w:rsidR="007367DA" w:rsidRDefault="00362EF3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PT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473294145" w:history="1">
        <w:r w:rsidR="007367DA" w:rsidRPr="001C6FD5">
          <w:rPr>
            <w:rStyle w:val="Hiperligao"/>
            <w:noProof/>
          </w:rPr>
          <w:t>Figura 1 – Exemplo de cabeçalhos e rodapés</w:t>
        </w:r>
        <w:r w:rsidR="007367DA">
          <w:rPr>
            <w:noProof/>
            <w:webHidden/>
          </w:rPr>
          <w:tab/>
        </w:r>
        <w:r w:rsidR="007367DA">
          <w:rPr>
            <w:noProof/>
            <w:webHidden/>
          </w:rPr>
          <w:fldChar w:fldCharType="begin"/>
        </w:r>
        <w:r w:rsidR="007367DA">
          <w:rPr>
            <w:noProof/>
            <w:webHidden/>
          </w:rPr>
          <w:instrText xml:space="preserve"> PAGEREF _Toc473294145 \h </w:instrText>
        </w:r>
        <w:r w:rsidR="007367DA">
          <w:rPr>
            <w:noProof/>
            <w:webHidden/>
          </w:rPr>
        </w:r>
        <w:r w:rsidR="007367DA">
          <w:rPr>
            <w:noProof/>
            <w:webHidden/>
          </w:rPr>
          <w:fldChar w:fldCharType="separate"/>
        </w:r>
        <w:r w:rsidR="00A42F23">
          <w:rPr>
            <w:noProof/>
            <w:webHidden/>
          </w:rPr>
          <w:t>2</w:t>
        </w:r>
        <w:r w:rsidR="007367DA">
          <w:rPr>
            <w:noProof/>
            <w:webHidden/>
          </w:rPr>
          <w:fldChar w:fldCharType="end"/>
        </w:r>
      </w:hyperlink>
    </w:p>
    <w:p w14:paraId="034B14E3" w14:textId="77777777" w:rsidR="007367DA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473294146" w:history="1">
        <w:r w:rsidR="007367DA" w:rsidRPr="001C6FD5">
          <w:rPr>
            <w:rStyle w:val="Hiperligao"/>
            <w:noProof/>
          </w:rPr>
          <w:t>Figura 2 - Estrutura reader-to-leader: motivar a participação mediada por computador …</w:t>
        </w:r>
        <w:r w:rsidR="007367DA">
          <w:rPr>
            <w:noProof/>
            <w:webHidden/>
          </w:rPr>
          <w:tab/>
        </w:r>
        <w:r w:rsidR="007367DA">
          <w:rPr>
            <w:noProof/>
            <w:webHidden/>
          </w:rPr>
          <w:fldChar w:fldCharType="begin"/>
        </w:r>
        <w:r w:rsidR="007367DA">
          <w:rPr>
            <w:noProof/>
            <w:webHidden/>
          </w:rPr>
          <w:instrText xml:space="preserve"> PAGEREF _Toc473294146 \h </w:instrText>
        </w:r>
        <w:r w:rsidR="007367DA">
          <w:rPr>
            <w:noProof/>
            <w:webHidden/>
          </w:rPr>
        </w:r>
        <w:r w:rsidR="007367DA">
          <w:rPr>
            <w:noProof/>
            <w:webHidden/>
          </w:rPr>
          <w:fldChar w:fldCharType="separate"/>
        </w:r>
        <w:r w:rsidR="00A42F23">
          <w:rPr>
            <w:noProof/>
            <w:webHidden/>
          </w:rPr>
          <w:t>2</w:t>
        </w:r>
        <w:r w:rsidR="007367DA">
          <w:rPr>
            <w:noProof/>
            <w:webHidden/>
          </w:rPr>
          <w:fldChar w:fldCharType="end"/>
        </w:r>
      </w:hyperlink>
    </w:p>
    <w:p w14:paraId="726CEC81" w14:textId="77777777" w:rsidR="007367DA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473294147" w:history="1">
        <w:r w:rsidR="007367DA" w:rsidRPr="001C6FD5">
          <w:rPr>
            <w:rStyle w:val="Hiperligao"/>
            <w:noProof/>
          </w:rPr>
          <w:t>Figura 3 - Percentagem de subscritores por género</w:t>
        </w:r>
        <w:r w:rsidR="007367DA">
          <w:rPr>
            <w:noProof/>
            <w:webHidden/>
          </w:rPr>
          <w:tab/>
        </w:r>
        <w:r w:rsidR="007367DA">
          <w:rPr>
            <w:noProof/>
            <w:webHidden/>
          </w:rPr>
          <w:fldChar w:fldCharType="begin"/>
        </w:r>
        <w:r w:rsidR="007367DA">
          <w:rPr>
            <w:noProof/>
            <w:webHidden/>
          </w:rPr>
          <w:instrText xml:space="preserve"> PAGEREF _Toc473294147 \h </w:instrText>
        </w:r>
        <w:r w:rsidR="007367DA">
          <w:rPr>
            <w:noProof/>
            <w:webHidden/>
          </w:rPr>
        </w:r>
        <w:r w:rsidR="007367DA">
          <w:rPr>
            <w:noProof/>
            <w:webHidden/>
          </w:rPr>
          <w:fldChar w:fldCharType="separate"/>
        </w:r>
        <w:r w:rsidR="00A42F23">
          <w:rPr>
            <w:noProof/>
            <w:webHidden/>
          </w:rPr>
          <w:t>2</w:t>
        </w:r>
        <w:r w:rsidR="007367DA">
          <w:rPr>
            <w:noProof/>
            <w:webHidden/>
          </w:rPr>
          <w:fldChar w:fldCharType="end"/>
        </w:r>
      </w:hyperlink>
    </w:p>
    <w:p w14:paraId="57B9F8DD" w14:textId="77777777" w:rsidR="007367DA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473294148" w:history="1">
        <w:r w:rsidR="007367DA" w:rsidRPr="001C6FD5">
          <w:rPr>
            <w:rStyle w:val="Hiperligao"/>
            <w:noProof/>
          </w:rPr>
          <w:t>Figura 4 – Escolha dos vários tipos</w:t>
        </w:r>
        <w:r w:rsidR="007367DA">
          <w:rPr>
            <w:noProof/>
            <w:webHidden/>
          </w:rPr>
          <w:tab/>
        </w:r>
        <w:r w:rsidR="007367DA">
          <w:rPr>
            <w:noProof/>
            <w:webHidden/>
          </w:rPr>
          <w:fldChar w:fldCharType="begin"/>
        </w:r>
        <w:r w:rsidR="007367DA">
          <w:rPr>
            <w:noProof/>
            <w:webHidden/>
          </w:rPr>
          <w:instrText xml:space="preserve"> PAGEREF _Toc473294148 \h </w:instrText>
        </w:r>
        <w:r w:rsidR="007367DA">
          <w:rPr>
            <w:noProof/>
            <w:webHidden/>
          </w:rPr>
        </w:r>
        <w:r w:rsidR="007367DA">
          <w:rPr>
            <w:noProof/>
            <w:webHidden/>
          </w:rPr>
          <w:fldChar w:fldCharType="separate"/>
        </w:r>
        <w:r w:rsidR="00A42F23">
          <w:rPr>
            <w:noProof/>
            <w:webHidden/>
          </w:rPr>
          <w:t>2</w:t>
        </w:r>
        <w:r w:rsidR="007367DA">
          <w:rPr>
            <w:noProof/>
            <w:webHidden/>
          </w:rPr>
          <w:fldChar w:fldCharType="end"/>
        </w:r>
      </w:hyperlink>
    </w:p>
    <w:p w14:paraId="148D2BB3" w14:textId="77777777" w:rsidR="007367DA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473294149" w:history="1">
        <w:r w:rsidR="007367DA" w:rsidRPr="001C6FD5">
          <w:rPr>
            <w:rStyle w:val="Hiperligao"/>
            <w:noProof/>
          </w:rPr>
          <w:t>Figura 5 – Inserção de Legenda em Figuras e Tabelas</w:t>
        </w:r>
        <w:r w:rsidR="007367DA">
          <w:rPr>
            <w:noProof/>
            <w:webHidden/>
          </w:rPr>
          <w:tab/>
        </w:r>
        <w:r w:rsidR="007367DA">
          <w:rPr>
            <w:noProof/>
            <w:webHidden/>
          </w:rPr>
          <w:fldChar w:fldCharType="begin"/>
        </w:r>
        <w:r w:rsidR="007367DA">
          <w:rPr>
            <w:noProof/>
            <w:webHidden/>
          </w:rPr>
          <w:instrText xml:space="preserve"> PAGEREF _Toc473294149 \h </w:instrText>
        </w:r>
        <w:r w:rsidR="007367DA">
          <w:rPr>
            <w:noProof/>
            <w:webHidden/>
          </w:rPr>
        </w:r>
        <w:r w:rsidR="007367DA">
          <w:rPr>
            <w:noProof/>
            <w:webHidden/>
          </w:rPr>
          <w:fldChar w:fldCharType="separate"/>
        </w:r>
        <w:r w:rsidR="00A42F23">
          <w:rPr>
            <w:noProof/>
            <w:webHidden/>
          </w:rPr>
          <w:t>2</w:t>
        </w:r>
        <w:r w:rsidR="007367DA">
          <w:rPr>
            <w:noProof/>
            <w:webHidden/>
          </w:rPr>
          <w:fldChar w:fldCharType="end"/>
        </w:r>
      </w:hyperlink>
    </w:p>
    <w:p w14:paraId="06D23DB5" w14:textId="77777777" w:rsidR="007367DA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473294150" w:history="1">
        <w:r w:rsidR="007367DA" w:rsidRPr="001C6FD5">
          <w:rPr>
            <w:rStyle w:val="Hiperligao"/>
            <w:noProof/>
          </w:rPr>
          <w:t>Figura 6 – Inserir legenda</w:t>
        </w:r>
        <w:r w:rsidR="007367DA">
          <w:rPr>
            <w:noProof/>
            <w:webHidden/>
          </w:rPr>
          <w:tab/>
        </w:r>
        <w:r w:rsidR="007367DA">
          <w:rPr>
            <w:noProof/>
            <w:webHidden/>
          </w:rPr>
          <w:fldChar w:fldCharType="begin"/>
        </w:r>
        <w:r w:rsidR="007367DA">
          <w:rPr>
            <w:noProof/>
            <w:webHidden/>
          </w:rPr>
          <w:instrText xml:space="preserve"> PAGEREF _Toc473294150 \h </w:instrText>
        </w:r>
        <w:r w:rsidR="007367DA">
          <w:rPr>
            <w:noProof/>
            <w:webHidden/>
          </w:rPr>
        </w:r>
        <w:r w:rsidR="007367DA">
          <w:rPr>
            <w:noProof/>
            <w:webHidden/>
          </w:rPr>
          <w:fldChar w:fldCharType="separate"/>
        </w:r>
        <w:r w:rsidR="00A42F23">
          <w:rPr>
            <w:noProof/>
            <w:webHidden/>
          </w:rPr>
          <w:t>2</w:t>
        </w:r>
        <w:r w:rsidR="007367DA">
          <w:rPr>
            <w:noProof/>
            <w:webHidden/>
          </w:rPr>
          <w:fldChar w:fldCharType="end"/>
        </w:r>
      </w:hyperlink>
    </w:p>
    <w:p w14:paraId="4A960DC3" w14:textId="77777777" w:rsidR="007367DA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473294151" w:history="1">
        <w:r w:rsidR="007367DA" w:rsidRPr="001C6FD5">
          <w:rPr>
            <w:rStyle w:val="Hiperligao"/>
            <w:noProof/>
          </w:rPr>
          <w:t>Figura 7 – Inserção de índice automático</w:t>
        </w:r>
        <w:r w:rsidR="007367DA">
          <w:rPr>
            <w:noProof/>
            <w:webHidden/>
          </w:rPr>
          <w:tab/>
        </w:r>
        <w:r w:rsidR="007367DA">
          <w:rPr>
            <w:noProof/>
            <w:webHidden/>
          </w:rPr>
          <w:fldChar w:fldCharType="begin"/>
        </w:r>
        <w:r w:rsidR="007367DA">
          <w:rPr>
            <w:noProof/>
            <w:webHidden/>
          </w:rPr>
          <w:instrText xml:space="preserve"> PAGEREF _Toc473294151 \h </w:instrText>
        </w:r>
        <w:r w:rsidR="007367DA">
          <w:rPr>
            <w:noProof/>
            <w:webHidden/>
          </w:rPr>
        </w:r>
        <w:r w:rsidR="007367DA">
          <w:rPr>
            <w:noProof/>
            <w:webHidden/>
          </w:rPr>
          <w:fldChar w:fldCharType="separate"/>
        </w:r>
        <w:r w:rsidR="00A42F23">
          <w:rPr>
            <w:noProof/>
            <w:webHidden/>
          </w:rPr>
          <w:t>2</w:t>
        </w:r>
        <w:r w:rsidR="007367DA">
          <w:rPr>
            <w:noProof/>
            <w:webHidden/>
          </w:rPr>
          <w:fldChar w:fldCharType="end"/>
        </w:r>
      </w:hyperlink>
    </w:p>
    <w:p w14:paraId="799AD6D7" w14:textId="77777777" w:rsidR="007367DA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473294152" w:history="1">
        <w:r w:rsidR="007367DA" w:rsidRPr="001C6FD5">
          <w:rPr>
            <w:rStyle w:val="Hiperligao"/>
            <w:noProof/>
          </w:rPr>
          <w:t>Figura 8 – Referência cruzada</w:t>
        </w:r>
        <w:r w:rsidR="007367DA">
          <w:rPr>
            <w:noProof/>
            <w:webHidden/>
          </w:rPr>
          <w:tab/>
        </w:r>
        <w:r w:rsidR="007367DA">
          <w:rPr>
            <w:noProof/>
            <w:webHidden/>
          </w:rPr>
          <w:fldChar w:fldCharType="begin"/>
        </w:r>
        <w:r w:rsidR="007367DA">
          <w:rPr>
            <w:noProof/>
            <w:webHidden/>
          </w:rPr>
          <w:instrText xml:space="preserve"> PAGEREF _Toc473294152 \h </w:instrText>
        </w:r>
        <w:r w:rsidR="007367DA">
          <w:rPr>
            <w:noProof/>
            <w:webHidden/>
          </w:rPr>
        </w:r>
        <w:r w:rsidR="007367DA">
          <w:rPr>
            <w:noProof/>
            <w:webHidden/>
          </w:rPr>
          <w:fldChar w:fldCharType="separate"/>
        </w:r>
        <w:r w:rsidR="00A42F23">
          <w:rPr>
            <w:noProof/>
            <w:webHidden/>
          </w:rPr>
          <w:t>2</w:t>
        </w:r>
        <w:r w:rsidR="007367DA">
          <w:rPr>
            <w:noProof/>
            <w:webHidden/>
          </w:rPr>
          <w:fldChar w:fldCharType="end"/>
        </w:r>
      </w:hyperlink>
    </w:p>
    <w:p w14:paraId="4430F09D" w14:textId="77777777" w:rsidR="007367DA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473294153" w:history="1">
        <w:r w:rsidR="007367DA" w:rsidRPr="001C6FD5">
          <w:rPr>
            <w:rStyle w:val="Hiperligao"/>
            <w:noProof/>
          </w:rPr>
          <w:t>Figura 9 – Escolher Tipo de referência e a legenda</w:t>
        </w:r>
        <w:r w:rsidR="007367DA">
          <w:rPr>
            <w:noProof/>
            <w:webHidden/>
          </w:rPr>
          <w:tab/>
        </w:r>
        <w:r w:rsidR="007367DA">
          <w:rPr>
            <w:noProof/>
            <w:webHidden/>
          </w:rPr>
          <w:fldChar w:fldCharType="begin"/>
        </w:r>
        <w:r w:rsidR="007367DA">
          <w:rPr>
            <w:noProof/>
            <w:webHidden/>
          </w:rPr>
          <w:instrText xml:space="preserve"> PAGEREF _Toc473294153 \h </w:instrText>
        </w:r>
        <w:r w:rsidR="007367DA">
          <w:rPr>
            <w:noProof/>
            <w:webHidden/>
          </w:rPr>
        </w:r>
        <w:r w:rsidR="007367DA">
          <w:rPr>
            <w:noProof/>
            <w:webHidden/>
          </w:rPr>
          <w:fldChar w:fldCharType="separate"/>
        </w:r>
        <w:r w:rsidR="00A42F23">
          <w:rPr>
            <w:noProof/>
            <w:webHidden/>
          </w:rPr>
          <w:t>2</w:t>
        </w:r>
        <w:r w:rsidR="007367DA">
          <w:rPr>
            <w:noProof/>
            <w:webHidden/>
          </w:rPr>
          <w:fldChar w:fldCharType="end"/>
        </w:r>
      </w:hyperlink>
    </w:p>
    <w:p w14:paraId="248B9047" w14:textId="77777777" w:rsidR="00362EF3" w:rsidRPr="00362EF3" w:rsidRDefault="00362EF3" w:rsidP="00362EF3">
      <w:r>
        <w:fldChar w:fldCharType="end"/>
      </w:r>
    </w:p>
    <w:p w14:paraId="192AB416" w14:textId="77777777" w:rsidR="008A314A" w:rsidRDefault="008A314A" w:rsidP="008A314A">
      <w:pPr>
        <w:tabs>
          <w:tab w:val="left" w:pos="2392"/>
        </w:tabs>
      </w:pPr>
    </w:p>
    <w:p w14:paraId="164B5DA0" w14:textId="77777777" w:rsidR="00331D42" w:rsidRDefault="00331D42" w:rsidP="008A314A">
      <w:pPr>
        <w:tabs>
          <w:tab w:val="left" w:pos="2392"/>
        </w:tabs>
        <w:sectPr w:rsidR="00331D42" w:rsidSect="007410AC">
          <w:type w:val="oddPage"/>
          <w:pgSz w:w="11906" w:h="16838" w:code="9"/>
          <w:pgMar w:top="1418" w:right="1134" w:bottom="1134" w:left="1701" w:header="709" w:footer="709" w:gutter="0"/>
          <w:pgNumType w:fmt="upperRoman"/>
          <w:cols w:space="708"/>
          <w:titlePg/>
          <w:docGrid w:linePitch="360"/>
        </w:sectPr>
      </w:pPr>
    </w:p>
    <w:p w14:paraId="64538E5A" w14:textId="77777777" w:rsidR="008A314A" w:rsidRDefault="008A314A" w:rsidP="00331D42">
      <w:pPr>
        <w:pStyle w:val="Ttulo"/>
      </w:pPr>
      <w:r>
        <w:lastRenderedPageBreak/>
        <w:t>Índice de Tabelas</w:t>
      </w:r>
    </w:p>
    <w:p w14:paraId="7488FA9E" w14:textId="77777777" w:rsidR="007367DA" w:rsidRDefault="00362EF3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PT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473294154" w:history="1">
        <w:r w:rsidR="007367DA" w:rsidRPr="001C2305">
          <w:rPr>
            <w:rStyle w:val="Hiperligao"/>
            <w:noProof/>
          </w:rPr>
          <w:t>Tabela 1 - Descrição operacional da Web 2.0 segundo Osimo (2008)</w:t>
        </w:r>
        <w:r w:rsidR="007367DA">
          <w:rPr>
            <w:noProof/>
            <w:webHidden/>
          </w:rPr>
          <w:tab/>
        </w:r>
        <w:r w:rsidR="007367DA">
          <w:rPr>
            <w:noProof/>
            <w:webHidden/>
          </w:rPr>
          <w:fldChar w:fldCharType="begin"/>
        </w:r>
        <w:r w:rsidR="007367DA">
          <w:rPr>
            <w:noProof/>
            <w:webHidden/>
          </w:rPr>
          <w:instrText xml:space="preserve"> PAGEREF _Toc473294154 \h </w:instrText>
        </w:r>
        <w:r w:rsidR="007367DA">
          <w:rPr>
            <w:noProof/>
            <w:webHidden/>
          </w:rPr>
        </w:r>
        <w:r w:rsidR="007367DA">
          <w:rPr>
            <w:noProof/>
            <w:webHidden/>
          </w:rPr>
          <w:fldChar w:fldCharType="separate"/>
        </w:r>
        <w:r w:rsidR="00A42F23">
          <w:rPr>
            <w:noProof/>
            <w:webHidden/>
          </w:rPr>
          <w:t>2</w:t>
        </w:r>
        <w:r w:rsidR="007367DA">
          <w:rPr>
            <w:noProof/>
            <w:webHidden/>
          </w:rPr>
          <w:fldChar w:fldCharType="end"/>
        </w:r>
      </w:hyperlink>
    </w:p>
    <w:p w14:paraId="46037D21" w14:textId="77777777" w:rsidR="008A314A" w:rsidRDefault="00362EF3" w:rsidP="008A314A">
      <w:pPr>
        <w:tabs>
          <w:tab w:val="left" w:pos="2392"/>
        </w:tabs>
      </w:pPr>
      <w:r>
        <w:fldChar w:fldCharType="end"/>
      </w:r>
    </w:p>
    <w:p w14:paraId="0EE42D0A" w14:textId="77777777" w:rsidR="00331D42" w:rsidRDefault="00331D42" w:rsidP="008A314A">
      <w:pPr>
        <w:tabs>
          <w:tab w:val="left" w:pos="2392"/>
        </w:tabs>
      </w:pPr>
    </w:p>
    <w:p w14:paraId="62A08823" w14:textId="77777777" w:rsidR="008A314A" w:rsidRDefault="008A314A" w:rsidP="008A314A">
      <w:pPr>
        <w:tabs>
          <w:tab w:val="left" w:pos="2392"/>
        </w:tabs>
        <w:sectPr w:rsidR="008A314A" w:rsidSect="007410AC">
          <w:type w:val="oddPage"/>
          <w:pgSz w:w="11906" w:h="16838" w:code="9"/>
          <w:pgMar w:top="1418" w:right="1134" w:bottom="1134" w:left="1701" w:header="709" w:footer="709" w:gutter="0"/>
          <w:pgNumType w:fmt="upperRoman"/>
          <w:cols w:space="708"/>
          <w:titlePg/>
          <w:docGrid w:linePitch="360"/>
        </w:sectPr>
      </w:pPr>
    </w:p>
    <w:p w14:paraId="439386B3" w14:textId="77777777" w:rsidR="008A314A" w:rsidRDefault="008A314A" w:rsidP="00331D42">
      <w:pPr>
        <w:pStyle w:val="Ttulo"/>
      </w:pPr>
      <w:r>
        <w:lastRenderedPageBreak/>
        <w:t>Lista de abreviaturas</w:t>
      </w:r>
    </w:p>
    <w:p w14:paraId="0DA34EA8" w14:textId="77777777" w:rsidR="002844D3" w:rsidRPr="005215D2" w:rsidRDefault="002844D3" w:rsidP="002844D3">
      <w:pPr>
        <w:tabs>
          <w:tab w:val="left" w:pos="2392"/>
        </w:tabs>
      </w:pPr>
      <w:r w:rsidRPr="005215D2">
        <w:t xml:space="preserve">Ajax - </w:t>
      </w:r>
      <w:proofErr w:type="spellStart"/>
      <w:r w:rsidRPr="005215D2">
        <w:t>Asynchronous</w:t>
      </w:r>
      <w:proofErr w:type="spellEnd"/>
      <w:r w:rsidRPr="005215D2">
        <w:t xml:space="preserve"> </w:t>
      </w:r>
      <w:proofErr w:type="spellStart"/>
      <w:r w:rsidRPr="005215D2">
        <w:t>Javascript</w:t>
      </w:r>
      <w:proofErr w:type="spellEnd"/>
      <w:r w:rsidRPr="005215D2">
        <w:t xml:space="preserve"> </w:t>
      </w:r>
      <w:proofErr w:type="spellStart"/>
      <w:r w:rsidRPr="005215D2">
        <w:t>and</w:t>
      </w:r>
      <w:proofErr w:type="spellEnd"/>
      <w:r w:rsidRPr="005215D2">
        <w:t xml:space="preserve"> XML</w:t>
      </w:r>
    </w:p>
    <w:p w14:paraId="4D0D3D66" w14:textId="77777777" w:rsidR="002844D3" w:rsidRPr="002844D3" w:rsidRDefault="002844D3" w:rsidP="002844D3">
      <w:pPr>
        <w:tabs>
          <w:tab w:val="left" w:pos="2392"/>
        </w:tabs>
        <w:rPr>
          <w:lang w:val="en-US"/>
        </w:rPr>
      </w:pPr>
      <w:r w:rsidRPr="002844D3">
        <w:rPr>
          <w:lang w:val="en-US"/>
        </w:rPr>
        <w:t xml:space="preserve">ASCU - Activists, Socializers, Connected, </w:t>
      </w:r>
      <w:proofErr w:type="spellStart"/>
      <w:r w:rsidRPr="002844D3">
        <w:rPr>
          <w:lang w:val="en-US"/>
        </w:rPr>
        <w:t>Unpluged</w:t>
      </w:r>
      <w:proofErr w:type="spellEnd"/>
    </w:p>
    <w:p w14:paraId="0FF95F01" w14:textId="77777777" w:rsidR="002844D3" w:rsidRPr="00331D42" w:rsidRDefault="002844D3" w:rsidP="002844D3">
      <w:pPr>
        <w:tabs>
          <w:tab w:val="left" w:pos="2392"/>
        </w:tabs>
        <w:rPr>
          <w:lang w:val="en-US"/>
        </w:rPr>
      </w:pPr>
      <w:r w:rsidRPr="00331D42">
        <w:rPr>
          <w:lang w:val="en-US"/>
        </w:rPr>
        <w:t>CSS - Cascading Style Sheets</w:t>
      </w:r>
    </w:p>
    <w:p w14:paraId="6CBE60E2" w14:textId="77777777" w:rsidR="002844D3" w:rsidRPr="00331D42" w:rsidRDefault="002844D3" w:rsidP="002844D3">
      <w:pPr>
        <w:tabs>
          <w:tab w:val="left" w:pos="2392"/>
        </w:tabs>
        <w:rPr>
          <w:lang w:val="en-US"/>
        </w:rPr>
      </w:pPr>
      <w:r w:rsidRPr="00331D42">
        <w:rPr>
          <w:lang w:val="en-US"/>
        </w:rPr>
        <w:t>DOM - Document Object Model</w:t>
      </w:r>
    </w:p>
    <w:p w14:paraId="5E97AECB" w14:textId="77777777" w:rsidR="002844D3" w:rsidRPr="002844D3" w:rsidRDefault="002844D3" w:rsidP="002844D3">
      <w:pPr>
        <w:tabs>
          <w:tab w:val="left" w:pos="2392"/>
        </w:tabs>
        <w:rPr>
          <w:lang w:val="en-US"/>
        </w:rPr>
      </w:pPr>
      <w:r w:rsidRPr="002844D3">
        <w:rPr>
          <w:lang w:val="en-US"/>
        </w:rPr>
        <w:t>WAP - Wireless Application Protocol</w:t>
      </w:r>
    </w:p>
    <w:p w14:paraId="7C1982C6" w14:textId="77777777" w:rsidR="002844D3" w:rsidRPr="002844D3" w:rsidRDefault="002844D3" w:rsidP="002844D3">
      <w:pPr>
        <w:tabs>
          <w:tab w:val="left" w:pos="2392"/>
        </w:tabs>
        <w:rPr>
          <w:lang w:val="en-US"/>
        </w:rPr>
      </w:pPr>
      <w:r w:rsidRPr="002844D3">
        <w:rPr>
          <w:lang w:val="en-US"/>
        </w:rPr>
        <w:t xml:space="preserve">XHTML - </w:t>
      </w:r>
      <w:proofErr w:type="spellStart"/>
      <w:r w:rsidRPr="002844D3">
        <w:rPr>
          <w:lang w:val="en-US"/>
        </w:rPr>
        <w:t>eXtensible</w:t>
      </w:r>
      <w:proofErr w:type="spellEnd"/>
      <w:r w:rsidRPr="002844D3">
        <w:rPr>
          <w:lang w:val="en-US"/>
        </w:rPr>
        <w:t xml:space="preserve"> Hypertext Markup Language</w:t>
      </w:r>
    </w:p>
    <w:p w14:paraId="79BAEEBF" w14:textId="77777777" w:rsidR="002844D3" w:rsidRPr="002844D3" w:rsidRDefault="002844D3" w:rsidP="002844D3">
      <w:pPr>
        <w:tabs>
          <w:tab w:val="left" w:pos="2392"/>
        </w:tabs>
        <w:rPr>
          <w:lang w:val="en-US"/>
        </w:rPr>
      </w:pPr>
      <w:r w:rsidRPr="002844D3">
        <w:rPr>
          <w:lang w:val="en-US"/>
        </w:rPr>
        <w:t xml:space="preserve">XML - </w:t>
      </w:r>
      <w:proofErr w:type="spellStart"/>
      <w:r w:rsidRPr="002844D3">
        <w:rPr>
          <w:lang w:val="en-US"/>
        </w:rPr>
        <w:t>EXtensible</w:t>
      </w:r>
      <w:proofErr w:type="spellEnd"/>
      <w:r w:rsidRPr="002844D3">
        <w:rPr>
          <w:lang w:val="en-US"/>
        </w:rPr>
        <w:t xml:space="preserve"> Markup Language</w:t>
      </w:r>
    </w:p>
    <w:p w14:paraId="1366094E" w14:textId="77777777" w:rsidR="002844D3" w:rsidRPr="00C748E2" w:rsidRDefault="002844D3" w:rsidP="002844D3">
      <w:pPr>
        <w:tabs>
          <w:tab w:val="left" w:pos="2392"/>
        </w:tabs>
        <w:rPr>
          <w:lang w:val="en-US"/>
        </w:rPr>
      </w:pPr>
      <w:r w:rsidRPr="00C748E2">
        <w:rPr>
          <w:lang w:val="en-US"/>
        </w:rPr>
        <w:t xml:space="preserve">XSL - </w:t>
      </w:r>
      <w:proofErr w:type="spellStart"/>
      <w:r w:rsidRPr="00C748E2">
        <w:rPr>
          <w:lang w:val="en-US"/>
        </w:rPr>
        <w:t>EXtensible</w:t>
      </w:r>
      <w:proofErr w:type="spellEnd"/>
      <w:r w:rsidRPr="00C748E2">
        <w:rPr>
          <w:lang w:val="en-US"/>
        </w:rPr>
        <w:t xml:space="preserve"> Stylesheet Language</w:t>
      </w:r>
    </w:p>
    <w:p w14:paraId="4C7FA8D0" w14:textId="77777777" w:rsidR="005215D2" w:rsidRPr="00C748E2" w:rsidRDefault="005215D2" w:rsidP="002844D3">
      <w:pPr>
        <w:tabs>
          <w:tab w:val="left" w:pos="2392"/>
        </w:tabs>
        <w:rPr>
          <w:lang w:val="en-US"/>
        </w:rPr>
      </w:pPr>
      <w:r w:rsidRPr="00C748E2">
        <w:rPr>
          <w:lang w:val="en-US"/>
        </w:rPr>
        <w:t>WWW – World Wide Web</w:t>
      </w:r>
    </w:p>
    <w:p w14:paraId="587C053C" w14:textId="77777777" w:rsidR="008A314A" w:rsidRPr="00C748E2" w:rsidRDefault="008A314A" w:rsidP="008A314A">
      <w:pPr>
        <w:tabs>
          <w:tab w:val="left" w:pos="2392"/>
        </w:tabs>
        <w:rPr>
          <w:lang w:val="en-US"/>
        </w:rPr>
      </w:pPr>
    </w:p>
    <w:p w14:paraId="28E1A830" w14:textId="77777777" w:rsidR="008A314A" w:rsidRPr="00C748E2" w:rsidRDefault="008A314A" w:rsidP="008A314A">
      <w:pPr>
        <w:tabs>
          <w:tab w:val="left" w:pos="2392"/>
        </w:tabs>
        <w:rPr>
          <w:lang w:val="en-US"/>
        </w:rPr>
        <w:sectPr w:rsidR="008A314A" w:rsidRPr="00C748E2" w:rsidSect="007410AC">
          <w:type w:val="oddPage"/>
          <w:pgSz w:w="11906" w:h="16838" w:code="9"/>
          <w:pgMar w:top="1418" w:right="1134" w:bottom="1134" w:left="1701" w:header="709" w:footer="709" w:gutter="0"/>
          <w:pgNumType w:fmt="upperRoman"/>
          <w:cols w:space="708"/>
          <w:titlePg/>
          <w:docGrid w:linePitch="360"/>
        </w:sectPr>
      </w:pPr>
    </w:p>
    <w:p w14:paraId="73FE07A9" w14:textId="77777777" w:rsidR="008A314A" w:rsidRDefault="008A314A" w:rsidP="00331D42">
      <w:pPr>
        <w:pStyle w:val="Ttulo"/>
      </w:pPr>
      <w:r>
        <w:lastRenderedPageBreak/>
        <w:t>Glossário</w:t>
      </w:r>
    </w:p>
    <w:p w14:paraId="7378D082" w14:textId="77777777" w:rsidR="008A314A" w:rsidRDefault="008A314A" w:rsidP="008A314A">
      <w:pPr>
        <w:tabs>
          <w:tab w:val="left" w:pos="2392"/>
        </w:tabs>
      </w:pPr>
    </w:p>
    <w:p w14:paraId="7CE3FDA4" w14:textId="77777777" w:rsidR="008A314A" w:rsidRDefault="008A314A" w:rsidP="008A314A">
      <w:pPr>
        <w:tabs>
          <w:tab w:val="left" w:pos="2392"/>
        </w:tabs>
      </w:pPr>
    </w:p>
    <w:p w14:paraId="51866481" w14:textId="77777777" w:rsidR="008A314A" w:rsidRDefault="008A314A" w:rsidP="008A314A">
      <w:pPr>
        <w:tabs>
          <w:tab w:val="left" w:pos="2392"/>
        </w:tabs>
        <w:sectPr w:rsidR="008A314A" w:rsidSect="007410AC">
          <w:type w:val="oddPage"/>
          <w:pgSz w:w="11906" w:h="16838" w:code="9"/>
          <w:pgMar w:top="1418" w:right="1134" w:bottom="1134" w:left="1701" w:header="709" w:footer="709" w:gutter="0"/>
          <w:pgNumType w:fmt="upperRoman"/>
          <w:cols w:space="708"/>
          <w:titlePg/>
          <w:docGrid w:linePitch="360"/>
        </w:sectPr>
      </w:pPr>
    </w:p>
    <w:p w14:paraId="2BCA804E" w14:textId="77777777" w:rsidR="008A314A" w:rsidRDefault="008A314A" w:rsidP="00331D42">
      <w:pPr>
        <w:pStyle w:val="Ttulo1"/>
      </w:pPr>
      <w:bookmarkStart w:id="2" w:name="_Toc168963552"/>
      <w:r>
        <w:lastRenderedPageBreak/>
        <w:t>Introdução</w:t>
      </w:r>
      <w:bookmarkEnd w:id="2"/>
    </w:p>
    <w:p w14:paraId="12A90934" w14:textId="77777777" w:rsidR="002844D3" w:rsidRDefault="002844D3" w:rsidP="002844D3">
      <w:pPr>
        <w:tabs>
          <w:tab w:val="left" w:pos="2392"/>
        </w:tabs>
      </w:pPr>
      <w:r>
        <w:t>A cidadania na Grécia Antiga estava ligada à noção de cidade-estado e era um conceito utilizado para designar os direitos dos cidadãos. Na Grécia de Platão e Aristóteles, eram considerados cidadãos os homens livres. Era uma cidadania limitada, pois excluíam-se as mulheres, os metecos (estrangeiros residentes) e os escravos</w:t>
      </w:r>
      <w:r w:rsidR="00362EF3">
        <w:t xml:space="preserve"> </w:t>
      </w:r>
      <w:r w:rsidR="00362EF3">
        <w:fldChar w:fldCharType="begin" w:fldLock="1"/>
      </w:r>
      <w:r w:rsidR="00362EF3">
        <w:instrText>ADDIN CSL_CITATION { "citationItems" : [ { "id" : "ITEM-1", "itemData" : { "ISBN" : "9789896540517", "author" : [ { "dropping-particle" : "", "family" : "Morgado", "given" : "Isabel", "non-dropping-particle" : "", "parse-names" : false, "suffix" : "" }, { "dropping-particle" : "", "family" : "Rosas", "given" : "Ant\u00f3nio", "non-dropping-particle" : "", "parse-names" : false, "suffix" : "" } ], "id" : "ITEM-1", "issued" : { "date-parts" : [ [ "2010" ] ] }, "note" : "estat\u00edsticas - p.109", "publisher" : "Livros Labcom", "publisher-place" : "Covilh\u00e3", "title" : "Cidadania digital", "type" : "book" }, "uris" : [ "http://www.mendeley.com/documents/?uuid=35aacf06-6028-467b-ac2f-659bc9ce0bcf" ] } ], "mendeley" : { "formattedCitation" : "(Morgado &amp; Rosas, 2010)", "plainTextFormattedCitation" : "(Morgado &amp; Rosas, 2010)", "previouslyFormattedCitation" : "(Morgado &amp; Rosas, 2010)" }, "properties" : { "noteIndex" : 0 }, "schema" : "https://github.com/citation-style-language/schema/raw/master/csl-citation.json" }</w:instrText>
      </w:r>
      <w:r w:rsidR="00362EF3">
        <w:fldChar w:fldCharType="separate"/>
      </w:r>
      <w:r w:rsidR="00362EF3" w:rsidRPr="00362EF3">
        <w:rPr>
          <w:noProof/>
        </w:rPr>
        <w:t>(Morgado &amp; Rosas, 2010)</w:t>
      </w:r>
      <w:r w:rsidR="00362EF3">
        <w:fldChar w:fldCharType="end"/>
      </w:r>
      <w:r>
        <w:t xml:space="preserve">. </w:t>
      </w:r>
    </w:p>
    <w:p w14:paraId="79D2D3B3" w14:textId="77777777" w:rsidR="00162A53" w:rsidRDefault="00162A53" w:rsidP="00162A53">
      <w:pPr>
        <w:tabs>
          <w:tab w:val="left" w:pos="2392"/>
        </w:tabs>
      </w:pPr>
      <w:r w:rsidRPr="00162A53">
        <w:t>Cada documento possui, em cada página, duas zonas reservad</w:t>
      </w:r>
      <w:r>
        <w:t xml:space="preserve">as à introdução de um cabeçalho </w:t>
      </w:r>
      <w:r w:rsidRPr="00162A53">
        <w:t>texto que se repete no topo de todas as páginas - e de um rodapé</w:t>
      </w:r>
      <w:r>
        <w:t xml:space="preserve"> </w:t>
      </w:r>
      <w:r w:rsidRPr="00162A53">
        <w:t>texto que se repete no fundo de todas as páginas</w:t>
      </w:r>
      <w:r>
        <w:t xml:space="preserve">, como se mostra na </w:t>
      </w:r>
      <w:r>
        <w:fldChar w:fldCharType="begin"/>
      </w:r>
      <w:r>
        <w:instrText xml:space="preserve"> REF _Ref473292461 \h </w:instrText>
      </w:r>
      <w:r>
        <w:fldChar w:fldCharType="separate"/>
      </w:r>
      <w:r w:rsidR="000F0619">
        <w:t xml:space="preserve">Figura </w:t>
      </w:r>
      <w:r w:rsidR="000F0619">
        <w:rPr>
          <w:noProof/>
        </w:rPr>
        <w:t>1</w:t>
      </w:r>
      <w:r>
        <w:fldChar w:fldCharType="end"/>
      </w:r>
      <w:r w:rsidRPr="00162A53">
        <w:t>.</w:t>
      </w:r>
    </w:p>
    <w:p w14:paraId="281062A1" w14:textId="77777777" w:rsidR="00162A53" w:rsidRDefault="00162A53" w:rsidP="00162A53">
      <w:pPr>
        <w:tabs>
          <w:tab w:val="left" w:pos="2392"/>
        </w:tabs>
      </w:pPr>
      <w:r w:rsidRPr="00162A53">
        <w:t xml:space="preserve">Estas zonas </w:t>
      </w:r>
      <w:r>
        <w:t xml:space="preserve">foram essencialmente concebidas para a colocação de </w:t>
      </w:r>
      <w:r w:rsidRPr="00162A53">
        <w:t>títulos, nomes de autores, número de revisão, data de impressão e em especial a numeração automática de cada página.</w:t>
      </w:r>
    </w:p>
    <w:p w14:paraId="17A483D9" w14:textId="77777777" w:rsidR="00162A53" w:rsidRDefault="00162A53" w:rsidP="00162A53">
      <w:pPr>
        <w:keepNext/>
        <w:tabs>
          <w:tab w:val="left" w:pos="2392"/>
        </w:tabs>
        <w:jc w:val="center"/>
      </w:pPr>
      <w:r>
        <w:rPr>
          <w:noProof/>
          <w:lang w:val="en-US"/>
        </w:rPr>
        <w:drawing>
          <wp:inline distT="0" distB="0" distL="0" distR="0" wp14:anchorId="223D140A" wp14:editId="1C369468">
            <wp:extent cx="1847215" cy="3072765"/>
            <wp:effectExtent l="0" t="0" r="63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215" cy="3072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62C8A4" w14:textId="77777777" w:rsidR="00162A53" w:rsidRDefault="00162A53" w:rsidP="00162A53">
      <w:pPr>
        <w:pStyle w:val="Legenda"/>
        <w:jc w:val="center"/>
      </w:pPr>
      <w:bookmarkStart w:id="3" w:name="_Ref473292461"/>
      <w:bookmarkStart w:id="4" w:name="_Toc47329414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0F0619">
        <w:rPr>
          <w:noProof/>
        </w:rPr>
        <w:t>1</w:t>
      </w:r>
      <w:r>
        <w:rPr>
          <w:noProof/>
        </w:rPr>
        <w:fldChar w:fldCharType="end"/>
      </w:r>
      <w:bookmarkEnd w:id="3"/>
      <w:r>
        <w:t xml:space="preserve"> – Exemplo de cabeçalhos e rodapés</w:t>
      </w:r>
      <w:bookmarkEnd w:id="4"/>
    </w:p>
    <w:p w14:paraId="71B806E1" w14:textId="77777777" w:rsidR="002844D3" w:rsidRDefault="00777C88" w:rsidP="002844D3">
      <w:pPr>
        <w:tabs>
          <w:tab w:val="left" w:pos="2392"/>
        </w:tabs>
      </w:pPr>
      <w:r>
        <w:t>…</w:t>
      </w:r>
    </w:p>
    <w:p w14:paraId="3BECD4A2" w14:textId="1483514F" w:rsidR="002844D3" w:rsidRDefault="004C10B0" w:rsidP="00331D42">
      <w:pPr>
        <w:pStyle w:val="Ttulo2"/>
      </w:pPr>
      <w:bookmarkStart w:id="5" w:name="_Toc168963553"/>
      <w:r>
        <w:t>Contextualização e M</w:t>
      </w:r>
      <w:r w:rsidR="002844D3">
        <w:t>otivação</w:t>
      </w:r>
      <w:bookmarkEnd w:id="5"/>
    </w:p>
    <w:p w14:paraId="0ADD775B" w14:textId="6A278D60" w:rsidR="00777C88" w:rsidRDefault="002844D3" w:rsidP="002844D3">
      <w:pPr>
        <w:tabs>
          <w:tab w:val="left" w:pos="2392"/>
        </w:tabs>
      </w:pPr>
      <w:r w:rsidRPr="002844D3">
        <w:t>Apesar de existirem já algumas iniciativas de e-participação, o domínio de investigação da participação eletrónica está ainda na sua infância, revelando alguma imaturidade</w:t>
      </w:r>
      <w:r w:rsidR="00362EF3">
        <w:t xml:space="preserve"> </w:t>
      </w:r>
      <w:r w:rsidR="00362EF3">
        <w:fldChar w:fldCharType="begin" w:fldLock="1"/>
      </w:r>
      <w:r w:rsidR="00362EF3">
        <w:instrText>ADDIN CSL_CITATION { "citationItems" : [ { "id" : "ITEM-1", "itemData" : { "DOI" : "10.1016/j.giq.2011.11.005", "ISSN" : "0740624X", "author" : [ { "dropping-particle" : "", "family" : "Susha", "given" : "Iryna", "non-dropping-particle" : "", "parse-names" : false, "suffix" : "" }, { "dropping-particle" : "", "family" : "Gr\u00f6nlund", "given" : "\u00c5ke", "non-dropping-particle" : "", "parse-names" : false, "suffix" : "" } ], "container-title" : "Government Information Quarterly", "id" : "ITEM-1", "issue" : "3", "issued" : { "date-parts" : [ [ "2012", "7" ] ] }, "note" : "Cap\u00edtulo estado da arte e revis\u00e3o da literatura\ndefini\u00e7\u00f5es, p.1\nv\u00e1rias perspetivas sobre eparticipation e edemocracy\ngr\u00e1fico de eparticipation, p.5\nt\u00f3picos principais de eparticipation, p.8\ndiscuss\u00f5es sobre trabalho futuro, p.8", "page" : "373-382", "publisher" : "Elsevier Inc.", "title" : "eParticipation research: Systematizing the field", "type" : "article-journal", "volume" : "29" }, "uris" : [ "http://www.mendeley.com/documents/?uuid=c8ebfd42-2a50-4c0b-a194-253a8b1a0228" ] } ], "mendeley" : { "formattedCitation" : "(Susha &amp; Gr\u00f6nlund, 2012)", "plainTextFormattedCitation" : "(Susha &amp; Gr\u00f6nlund, 2012)", "previouslyFormattedCitation" : "(Susha &amp; Gr\u00f6nlund, 2012)" }, "properties" : { "noteIndex" : 0 }, "schema" : "https://github.com/citation-style-language/schema/raw/master/csl-citation.json" }</w:instrText>
      </w:r>
      <w:r w:rsidR="00362EF3">
        <w:fldChar w:fldCharType="separate"/>
      </w:r>
      <w:r w:rsidR="00362EF3" w:rsidRPr="00362EF3">
        <w:rPr>
          <w:noProof/>
        </w:rPr>
        <w:t>(Susha &amp; Grönlund, 2012)</w:t>
      </w:r>
      <w:r w:rsidR="00362EF3">
        <w:fldChar w:fldCharType="end"/>
      </w:r>
      <w:r w:rsidRPr="002844D3">
        <w:t>.</w:t>
      </w:r>
    </w:p>
    <w:p w14:paraId="50CB7F1E" w14:textId="5274FEE0" w:rsidR="004C10B0" w:rsidRDefault="004C10B0" w:rsidP="004C10B0">
      <w:pPr>
        <w:pStyle w:val="Ttulo2"/>
      </w:pPr>
      <w:bookmarkStart w:id="6" w:name="_Toc168963554"/>
      <w:r>
        <w:lastRenderedPageBreak/>
        <w:t xml:space="preserve">Descrição da Entidade </w:t>
      </w:r>
      <w:r w:rsidR="000072B3">
        <w:t>de Acolhimento</w:t>
      </w:r>
      <w:bookmarkEnd w:id="6"/>
    </w:p>
    <w:p w14:paraId="021DAFA7" w14:textId="6B6613A4" w:rsidR="000072B3" w:rsidRPr="000072B3" w:rsidRDefault="000072B3" w:rsidP="000072B3">
      <w:pPr>
        <w:pStyle w:val="Ttulo3"/>
      </w:pPr>
      <w:bookmarkStart w:id="7" w:name="_Toc168963555"/>
      <w:r>
        <w:t>Escola Superior de Tecnologia e Gestão de Viseu</w:t>
      </w:r>
      <w:bookmarkEnd w:id="7"/>
    </w:p>
    <w:p w14:paraId="56DA5391" w14:textId="77777777" w:rsidR="004C10B0" w:rsidRDefault="004C10B0" w:rsidP="004C10B0">
      <w:pPr>
        <w:tabs>
          <w:tab w:val="left" w:pos="2392"/>
        </w:tabs>
      </w:pPr>
      <w:r w:rsidRPr="001A2FB0">
        <w:t xml:space="preserve">A Escola Superior de Tecnologia e Gestão de Viseu é uma unidade orgânica de ensino e de investigação integrada no Instituto Politécnico de Viseu (IPV). Foi criada por Decreto-Lei n.º 46/85, de 22 </w:t>
      </w:r>
      <w:r>
        <w:t>n</w:t>
      </w:r>
      <w:r w:rsidRPr="001A2FB0">
        <w:t>ovembro, sendo o curso de Gestão o primeiro a funcionar no ano letivo de 1987/19</w:t>
      </w:r>
      <w:r>
        <w:t>8</w:t>
      </w:r>
      <w:r w:rsidRPr="001A2FB0">
        <w:t>8</w:t>
      </w:r>
    </w:p>
    <w:p w14:paraId="64E0DE3B" w14:textId="77777777" w:rsidR="000072B3" w:rsidRDefault="000072B3" w:rsidP="004C10B0">
      <w:pPr>
        <w:tabs>
          <w:tab w:val="left" w:pos="2392"/>
        </w:tabs>
      </w:pPr>
    </w:p>
    <w:p w14:paraId="06EEF05F" w14:textId="4EDECECA" w:rsidR="000072B3" w:rsidRDefault="000072B3" w:rsidP="000072B3">
      <w:pPr>
        <w:pStyle w:val="Ttulo3"/>
      </w:pPr>
      <w:bookmarkStart w:id="8" w:name="_Toc168963556"/>
      <w:r>
        <w:t>Organização X</w:t>
      </w:r>
      <w:bookmarkEnd w:id="8"/>
    </w:p>
    <w:p w14:paraId="708A4416" w14:textId="77777777" w:rsidR="004C10B0" w:rsidRPr="004C10B0" w:rsidRDefault="004C10B0" w:rsidP="004C10B0"/>
    <w:p w14:paraId="13FCAF8D" w14:textId="03D5132C" w:rsidR="004C10B0" w:rsidRDefault="004C10B0" w:rsidP="004C10B0">
      <w:pPr>
        <w:pStyle w:val="Ttulo2"/>
      </w:pPr>
      <w:bookmarkStart w:id="9" w:name="_Toc168963557"/>
      <w:r>
        <w:t>Objetivos e Resultados Esperados</w:t>
      </w:r>
      <w:bookmarkEnd w:id="9"/>
    </w:p>
    <w:p w14:paraId="066A82BE" w14:textId="77777777" w:rsidR="004C10B0" w:rsidRPr="004C10B0" w:rsidRDefault="004C10B0" w:rsidP="004C10B0"/>
    <w:p w14:paraId="5F050E9A" w14:textId="55016291" w:rsidR="004C10B0" w:rsidRDefault="004C10B0" w:rsidP="004C10B0">
      <w:pPr>
        <w:pStyle w:val="Ttulo2"/>
      </w:pPr>
      <w:bookmarkStart w:id="10" w:name="_Toc168963558"/>
      <w:r>
        <w:t>Plano de Trabalho</w:t>
      </w:r>
      <w:bookmarkEnd w:id="10"/>
    </w:p>
    <w:p w14:paraId="3ECCB2F5" w14:textId="77777777" w:rsidR="004C10B0" w:rsidRPr="004C10B0" w:rsidRDefault="004C10B0" w:rsidP="004C10B0"/>
    <w:p w14:paraId="55AC35EA" w14:textId="7E5C9E7A" w:rsidR="004C10B0" w:rsidRPr="004C10B0" w:rsidRDefault="004C10B0" w:rsidP="004C10B0">
      <w:pPr>
        <w:pStyle w:val="Ttulo2"/>
      </w:pPr>
      <w:bookmarkStart w:id="11" w:name="_Toc168963559"/>
      <w:r>
        <w:t>Organização do Relatório</w:t>
      </w:r>
      <w:bookmarkEnd w:id="11"/>
    </w:p>
    <w:p w14:paraId="30BDA937" w14:textId="77777777" w:rsidR="00777C88" w:rsidRDefault="00777C88" w:rsidP="00777C88">
      <w:pPr>
        <w:tabs>
          <w:tab w:val="left" w:pos="2392"/>
        </w:tabs>
      </w:pPr>
      <w:r>
        <w:t>Este relatório encontra-se dividida em XX capítulos. No primeiro e presente capítulo é realizada uma contextualização do estudo, listados os objetivos propostos e ...</w:t>
      </w:r>
    </w:p>
    <w:p w14:paraId="771171BA" w14:textId="77777777" w:rsidR="00777C88" w:rsidRDefault="00777C88" w:rsidP="00777C88">
      <w:pPr>
        <w:tabs>
          <w:tab w:val="left" w:pos="2392"/>
        </w:tabs>
      </w:pPr>
      <w:r>
        <w:t xml:space="preserve">No segundo capítulo aborda-se a …. </w:t>
      </w:r>
    </w:p>
    <w:p w14:paraId="7344E919" w14:textId="77777777" w:rsidR="00777C88" w:rsidRDefault="00777C88" w:rsidP="00777C88">
      <w:pPr>
        <w:tabs>
          <w:tab w:val="left" w:pos="2392"/>
        </w:tabs>
      </w:pPr>
      <w:r>
        <w:t>O terceiro capítulo aborda ...</w:t>
      </w:r>
    </w:p>
    <w:p w14:paraId="35AF6017" w14:textId="77777777" w:rsidR="008A314A" w:rsidRDefault="00777C88" w:rsidP="008A314A">
      <w:pPr>
        <w:tabs>
          <w:tab w:val="left" w:pos="2392"/>
        </w:tabs>
      </w:pPr>
      <w:r>
        <w:t>No quarto capítulo sintetiza-se o trabalho realizado, …</w:t>
      </w:r>
    </w:p>
    <w:p w14:paraId="24061D83" w14:textId="77777777" w:rsidR="00331D42" w:rsidRDefault="00331D42" w:rsidP="008A314A">
      <w:pPr>
        <w:tabs>
          <w:tab w:val="left" w:pos="2392"/>
        </w:tabs>
      </w:pPr>
    </w:p>
    <w:p w14:paraId="19A6E530" w14:textId="77777777" w:rsidR="008A314A" w:rsidRDefault="008A314A" w:rsidP="008A314A">
      <w:pPr>
        <w:tabs>
          <w:tab w:val="left" w:pos="2392"/>
        </w:tabs>
      </w:pPr>
    </w:p>
    <w:p w14:paraId="32B31790" w14:textId="77777777" w:rsidR="008A314A" w:rsidRDefault="008A314A" w:rsidP="008A314A">
      <w:pPr>
        <w:tabs>
          <w:tab w:val="left" w:pos="2392"/>
        </w:tabs>
        <w:sectPr w:rsidR="008A314A" w:rsidSect="007410AC">
          <w:headerReference w:type="default" r:id="rId16"/>
          <w:footerReference w:type="default" r:id="rId17"/>
          <w:type w:val="oddPage"/>
          <w:pgSz w:w="11906" w:h="16838" w:code="9"/>
          <w:pgMar w:top="1418" w:right="1134" w:bottom="1134" w:left="1701" w:header="709" w:footer="709" w:gutter="0"/>
          <w:pgNumType w:start="1"/>
          <w:cols w:space="708"/>
          <w:titlePg/>
          <w:docGrid w:linePitch="360"/>
        </w:sectPr>
      </w:pPr>
    </w:p>
    <w:p w14:paraId="1B9BC0D6" w14:textId="355E1E04" w:rsidR="008A314A" w:rsidRDefault="004C10B0" w:rsidP="00331D42">
      <w:pPr>
        <w:pStyle w:val="Ttulo1"/>
      </w:pPr>
      <w:bookmarkStart w:id="12" w:name="_Toc168963560"/>
      <w:r>
        <w:lastRenderedPageBreak/>
        <w:t>Metodologias, Tecnologias e Ferramentas Utilizadas</w:t>
      </w:r>
      <w:bookmarkEnd w:id="12"/>
    </w:p>
    <w:p w14:paraId="41419D32" w14:textId="77777777" w:rsidR="001A2FB0" w:rsidRDefault="001A2FB0" w:rsidP="008A314A">
      <w:pPr>
        <w:tabs>
          <w:tab w:val="left" w:pos="2392"/>
        </w:tabs>
      </w:pPr>
      <w:r>
        <w:t>…</w:t>
      </w:r>
    </w:p>
    <w:p w14:paraId="0D385DA2" w14:textId="4EA26C10" w:rsidR="00D9351D" w:rsidRDefault="000072B3" w:rsidP="001A2FB0">
      <w:pPr>
        <w:pStyle w:val="Ttulo2"/>
      </w:pPr>
      <w:bookmarkStart w:id="13" w:name="_Toc168963561"/>
      <w:r>
        <w:t>Descrição de metodologias</w:t>
      </w:r>
      <w:bookmarkEnd w:id="13"/>
    </w:p>
    <w:p w14:paraId="348432ED" w14:textId="6F8B98FB" w:rsidR="001A2FB0" w:rsidRPr="00D9351D" w:rsidRDefault="00D9351D" w:rsidP="00D9351D">
      <w:pPr>
        <w:spacing w:before="0" w:after="160" w:line="259" w:lineRule="auto"/>
        <w:jc w:val="left"/>
        <w:rPr>
          <w:rFonts w:ascii="Arial" w:eastAsiaTheme="majorEastAsia" w:hAnsi="Arial" w:cstheme="majorBidi"/>
          <w:b/>
          <w:sz w:val="32"/>
          <w:szCs w:val="26"/>
        </w:rPr>
      </w:pPr>
      <w:r>
        <w:br w:type="page"/>
      </w:r>
    </w:p>
    <w:p w14:paraId="54048A64" w14:textId="77777777" w:rsidR="005215D2" w:rsidRDefault="005215D2" w:rsidP="008A314A">
      <w:pPr>
        <w:tabs>
          <w:tab w:val="left" w:pos="2392"/>
        </w:tabs>
      </w:pPr>
    </w:p>
    <w:p w14:paraId="605D3926" w14:textId="77777777" w:rsidR="008A314A" w:rsidRDefault="00331D42" w:rsidP="00331D42">
      <w:pPr>
        <w:pStyle w:val="Ttulo1"/>
      </w:pPr>
      <w:bookmarkStart w:id="14" w:name="_Toc168963562"/>
      <w:r>
        <w:t>Atividades desenvolvidas</w:t>
      </w:r>
      <w:bookmarkEnd w:id="14"/>
    </w:p>
    <w:p w14:paraId="736658C5" w14:textId="77777777" w:rsidR="008A314A" w:rsidRDefault="005215D2" w:rsidP="008A314A">
      <w:pPr>
        <w:tabs>
          <w:tab w:val="left" w:pos="2392"/>
        </w:tabs>
      </w:pPr>
      <w:r>
        <w:t>Neste capítulo são apresentadas as diversas atividades …</w:t>
      </w:r>
    </w:p>
    <w:p w14:paraId="386861F9" w14:textId="77777777" w:rsidR="005215D2" w:rsidRDefault="00FC2836" w:rsidP="008A314A">
      <w:pPr>
        <w:tabs>
          <w:tab w:val="left" w:pos="2392"/>
        </w:tabs>
      </w:pPr>
      <w:r>
        <w:t>…</w:t>
      </w:r>
    </w:p>
    <w:p w14:paraId="17835039" w14:textId="77777777" w:rsidR="008A314A" w:rsidRDefault="005215D2" w:rsidP="00FC2836">
      <w:pPr>
        <w:pStyle w:val="Ttulo2"/>
      </w:pPr>
      <w:bookmarkStart w:id="15" w:name="_Toc168963563"/>
      <w:r>
        <w:t>Conceitos básicos …</w:t>
      </w:r>
      <w:bookmarkEnd w:id="15"/>
    </w:p>
    <w:p w14:paraId="23A9481E" w14:textId="77777777" w:rsidR="00FC2836" w:rsidRDefault="00FC2836" w:rsidP="00FC2836">
      <w:r w:rsidRPr="00FC2836">
        <w:t xml:space="preserve">Segundo este modelo, mostrado na </w:t>
      </w:r>
      <w:r>
        <w:fldChar w:fldCharType="begin"/>
      </w:r>
      <w:r>
        <w:instrText xml:space="preserve"> REF _Ref473290941 \h </w:instrText>
      </w:r>
      <w:r>
        <w:fldChar w:fldCharType="separate"/>
      </w:r>
      <w:r w:rsidR="000F0619">
        <w:t xml:space="preserve">Figura </w:t>
      </w:r>
      <w:r w:rsidR="000F0619">
        <w:rPr>
          <w:noProof/>
        </w:rPr>
        <w:t>2</w:t>
      </w:r>
      <w:r>
        <w:fldChar w:fldCharType="end"/>
      </w:r>
      <w:r w:rsidRPr="00FC2836">
        <w:t>, todos são leitores, alguns destes contribuem e a seguir tornam-se colaboradores, e possivelmente líderes</w:t>
      </w:r>
      <w:r>
        <w:t>.</w:t>
      </w:r>
    </w:p>
    <w:p w14:paraId="30405D39" w14:textId="77777777" w:rsidR="00FC2836" w:rsidRDefault="00FC2836" w:rsidP="00FC2836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74E82C46" wp14:editId="09F7791C">
            <wp:extent cx="5400040" cy="1344930"/>
            <wp:effectExtent l="0" t="0" r="0" b="762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ig1.tif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21A2" w14:textId="77777777" w:rsidR="00FC2836" w:rsidRPr="00FC2836" w:rsidRDefault="00FC2836" w:rsidP="00FC2836">
      <w:pPr>
        <w:pStyle w:val="Legenda"/>
        <w:jc w:val="center"/>
      </w:pPr>
      <w:bookmarkStart w:id="16" w:name="_Ref473290941"/>
      <w:bookmarkStart w:id="17" w:name="_Toc47329414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0F0619">
        <w:rPr>
          <w:noProof/>
        </w:rPr>
        <w:t>2</w:t>
      </w:r>
      <w:r>
        <w:rPr>
          <w:noProof/>
        </w:rPr>
        <w:fldChar w:fldCharType="end"/>
      </w:r>
      <w:bookmarkEnd w:id="16"/>
      <w:r>
        <w:t xml:space="preserve"> - </w:t>
      </w:r>
      <w:r w:rsidRPr="00FC2836">
        <w:t xml:space="preserve">Estrutura </w:t>
      </w:r>
      <w:proofErr w:type="spellStart"/>
      <w:r w:rsidRPr="00FC2836">
        <w:t>reader</w:t>
      </w:r>
      <w:proofErr w:type="spellEnd"/>
      <w:r w:rsidRPr="00FC2836">
        <w:t>-to-leader: motivar a participação mediada</w:t>
      </w:r>
      <w:r>
        <w:t xml:space="preserve"> por computador …</w:t>
      </w:r>
      <w:bookmarkEnd w:id="17"/>
    </w:p>
    <w:p w14:paraId="67281A18" w14:textId="77777777" w:rsidR="005215D2" w:rsidRDefault="00FC2836" w:rsidP="008A314A">
      <w:pPr>
        <w:tabs>
          <w:tab w:val="left" w:pos="2392"/>
        </w:tabs>
      </w:pPr>
      <w:r>
        <w:t>…</w:t>
      </w:r>
    </w:p>
    <w:p w14:paraId="087DE72F" w14:textId="77777777" w:rsidR="00FC2836" w:rsidRDefault="00FC2836" w:rsidP="008A314A">
      <w:pPr>
        <w:tabs>
          <w:tab w:val="left" w:pos="2392"/>
        </w:tabs>
      </w:pPr>
      <w:r>
        <w:t xml:space="preserve">A </w:t>
      </w:r>
      <w:r>
        <w:fldChar w:fldCharType="begin"/>
      </w:r>
      <w:r>
        <w:instrText xml:space="preserve"> REF _Ref473291125 \h </w:instrText>
      </w:r>
      <w:r>
        <w:fldChar w:fldCharType="separate"/>
      </w:r>
      <w:r w:rsidR="000F0619">
        <w:t xml:space="preserve">Tabela </w:t>
      </w:r>
      <w:r w:rsidR="000F0619">
        <w:rPr>
          <w:noProof/>
        </w:rPr>
        <w:t>1</w:t>
      </w:r>
      <w:r>
        <w:fldChar w:fldCharType="end"/>
      </w:r>
      <w:r>
        <w:t xml:space="preserve"> mostra … </w:t>
      </w:r>
    </w:p>
    <w:p w14:paraId="611AAF18" w14:textId="77777777" w:rsidR="00FC2836" w:rsidRDefault="00FC2836" w:rsidP="00FC2836">
      <w:pPr>
        <w:pStyle w:val="Legenda"/>
        <w:keepNext/>
        <w:jc w:val="center"/>
      </w:pPr>
      <w:bookmarkStart w:id="18" w:name="_Ref473291125"/>
      <w:bookmarkStart w:id="19" w:name="_Toc473294154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0F0619">
        <w:rPr>
          <w:noProof/>
        </w:rPr>
        <w:t>1</w:t>
      </w:r>
      <w:r>
        <w:rPr>
          <w:noProof/>
        </w:rPr>
        <w:fldChar w:fldCharType="end"/>
      </w:r>
      <w:bookmarkEnd w:id="18"/>
      <w:r>
        <w:t xml:space="preserve"> - </w:t>
      </w:r>
      <w:r w:rsidRPr="00FC2836">
        <w:t>Descrição operacional da Web 2.0 segundo</w:t>
      </w:r>
      <w:r w:rsidR="00362EF3">
        <w:t xml:space="preserve"> </w:t>
      </w:r>
      <w:r w:rsidR="00362EF3">
        <w:fldChar w:fldCharType="begin" w:fldLock="1"/>
      </w:r>
      <w:r w:rsidR="00362EF3">
        <w:instrText>ADDIN CSL_CITATION { "citationItems" : [ { "id" : "ITEM-1", "itemData" : { "author" : [ { "dropping-particle" : "", "family" : "Osimo", "given" : "David", "non-dropping-particle" : "", "parse-names" : false, "suffix" : "" } ], "container-title" : "Institute for Prospectice Technological Studies (IPTS), \u2026", "id" : "ITEM-1", "issued" : { "date-parts" : [ [ "2008" ] ] }, "publisher" : "European Commision-Institute for Prospective Technological Studies", "publisher-place" : "Luxembourg", "title" : "Web 2.0 in government: Why and how", "type" : "report" }, "uris" : [ "http://www.mendeley.com/documents/?uuid=e79cab45-d90b-411f-90de-7e222589fcdb" ] } ], "mendeley" : { "formattedCitation" : "(Osimo, 2008)", "manualFormatting" : "Osimo (2008)", "plainTextFormattedCitation" : "(Osimo, 2008)", "previouslyFormattedCitation" : "(Osimo, 2008)" }, "properties" : { "noteIndex" : 0 }, "schema" : "https://github.com/citation-style-language/schema/raw/master/csl-citation.json" }</w:instrText>
      </w:r>
      <w:r w:rsidR="00362EF3">
        <w:fldChar w:fldCharType="separate"/>
      </w:r>
      <w:r w:rsidR="00362EF3" w:rsidRPr="00362EF3">
        <w:rPr>
          <w:i w:val="0"/>
          <w:noProof/>
        </w:rPr>
        <w:t>Osimo</w:t>
      </w:r>
      <w:r w:rsidR="00362EF3">
        <w:rPr>
          <w:i w:val="0"/>
          <w:noProof/>
        </w:rPr>
        <w:t xml:space="preserve"> (</w:t>
      </w:r>
      <w:r w:rsidR="00362EF3" w:rsidRPr="00362EF3">
        <w:rPr>
          <w:i w:val="0"/>
          <w:noProof/>
        </w:rPr>
        <w:t>2008)</w:t>
      </w:r>
      <w:bookmarkEnd w:id="19"/>
      <w:r w:rsidR="00362EF3">
        <w:fldChar w:fldCharType="end"/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6372"/>
      </w:tblGrid>
      <w:tr w:rsidR="00FC2836" w14:paraId="5F6EE25B" w14:textId="77777777" w:rsidTr="00FC2836">
        <w:trPr>
          <w:jc w:val="center"/>
        </w:trPr>
        <w:tc>
          <w:tcPr>
            <w:tcW w:w="2122" w:type="dxa"/>
          </w:tcPr>
          <w:p w14:paraId="57BC0E53" w14:textId="77777777" w:rsidR="00FC2836" w:rsidRDefault="00FC2836" w:rsidP="00384F91">
            <w:pPr>
              <w:pStyle w:val="SemEspaamento"/>
            </w:pPr>
            <w:r>
              <w:t>Valores</w:t>
            </w:r>
          </w:p>
        </w:tc>
        <w:tc>
          <w:tcPr>
            <w:tcW w:w="6372" w:type="dxa"/>
          </w:tcPr>
          <w:p w14:paraId="647E617D" w14:textId="77777777" w:rsidR="00FC2836" w:rsidRDefault="00FC2836" w:rsidP="00384F91">
            <w:pPr>
              <w:pStyle w:val="SemEspaamento"/>
            </w:pPr>
            <w:r>
              <w:t>Utilizador</w:t>
            </w:r>
            <w:r w:rsidRPr="008A1562">
              <w:t xml:space="preserve"> como produtor, inteligência coletiva, </w:t>
            </w:r>
            <w:r>
              <w:t xml:space="preserve">versões </w:t>
            </w:r>
            <w:r w:rsidRPr="008A1562">
              <w:t>bet</w:t>
            </w:r>
            <w:r>
              <w:t>a perpétuas</w:t>
            </w:r>
            <w:r w:rsidRPr="008A1562">
              <w:t>, facilidade de utilização extremas</w:t>
            </w:r>
          </w:p>
        </w:tc>
      </w:tr>
      <w:tr w:rsidR="00FC2836" w:rsidRPr="008A1562" w14:paraId="5770B272" w14:textId="77777777" w:rsidTr="00FC2836">
        <w:trPr>
          <w:jc w:val="center"/>
        </w:trPr>
        <w:tc>
          <w:tcPr>
            <w:tcW w:w="2122" w:type="dxa"/>
          </w:tcPr>
          <w:p w14:paraId="3BEEB71E" w14:textId="77777777" w:rsidR="00FC2836" w:rsidRDefault="00FC2836" w:rsidP="00384F91">
            <w:pPr>
              <w:pStyle w:val="SemEspaamento"/>
            </w:pPr>
            <w:r>
              <w:t>Aplicações</w:t>
            </w:r>
          </w:p>
        </w:tc>
        <w:tc>
          <w:tcPr>
            <w:tcW w:w="6372" w:type="dxa"/>
          </w:tcPr>
          <w:p w14:paraId="4FF3CF9E" w14:textId="77777777" w:rsidR="00FC2836" w:rsidRPr="008A1562" w:rsidRDefault="00FC2836" w:rsidP="00384F91">
            <w:pPr>
              <w:pStyle w:val="SemEspaamento"/>
            </w:pPr>
            <w:r w:rsidRPr="008A1562">
              <w:t>Blog</w:t>
            </w:r>
            <w:r>
              <w:t>ue</w:t>
            </w:r>
            <w:r w:rsidRPr="008A1562">
              <w:t xml:space="preserve">, </w:t>
            </w:r>
            <w:proofErr w:type="spellStart"/>
            <w:r w:rsidRPr="006E3EF0">
              <w:rPr>
                <w:i/>
              </w:rPr>
              <w:t>Wiki</w:t>
            </w:r>
            <w:proofErr w:type="spellEnd"/>
            <w:r w:rsidRPr="008A1562">
              <w:t xml:space="preserve">, </w:t>
            </w:r>
            <w:r w:rsidRPr="00831E87">
              <w:rPr>
                <w:i/>
              </w:rPr>
              <w:t>Podcast</w:t>
            </w:r>
            <w:r w:rsidRPr="008A1562">
              <w:t xml:space="preserve">, RSS </w:t>
            </w:r>
            <w:proofErr w:type="spellStart"/>
            <w:r w:rsidRPr="006E3EF0">
              <w:rPr>
                <w:i/>
              </w:rPr>
              <w:t>feeds</w:t>
            </w:r>
            <w:proofErr w:type="spellEnd"/>
            <w:r w:rsidRPr="008A1562">
              <w:t>, Etiquetas, redes sociai</w:t>
            </w:r>
            <w:r>
              <w:t>s, motores de pesquisa, plataformas digitais</w:t>
            </w:r>
          </w:p>
        </w:tc>
      </w:tr>
      <w:tr w:rsidR="00FC2836" w:rsidRPr="000621AB" w14:paraId="2226F1B5" w14:textId="77777777" w:rsidTr="00FC2836">
        <w:trPr>
          <w:jc w:val="center"/>
        </w:trPr>
        <w:tc>
          <w:tcPr>
            <w:tcW w:w="2122" w:type="dxa"/>
          </w:tcPr>
          <w:p w14:paraId="197A9549" w14:textId="77777777" w:rsidR="00FC2836" w:rsidRDefault="00FC2836" w:rsidP="00384F91">
            <w:pPr>
              <w:pStyle w:val="SemEspaamento"/>
            </w:pPr>
            <w:r>
              <w:t>Tecnologias</w:t>
            </w:r>
          </w:p>
        </w:tc>
        <w:tc>
          <w:tcPr>
            <w:tcW w:w="6372" w:type="dxa"/>
          </w:tcPr>
          <w:p w14:paraId="0EBDCB25" w14:textId="77777777" w:rsidR="00FC2836" w:rsidRPr="008A1562" w:rsidRDefault="00FC2836" w:rsidP="00384F91">
            <w:pPr>
              <w:pStyle w:val="SemEspaamento"/>
              <w:rPr>
                <w:lang w:val="en-GB"/>
              </w:rPr>
            </w:pPr>
            <w:r w:rsidRPr="008A1562">
              <w:rPr>
                <w:lang w:val="en-GB"/>
              </w:rPr>
              <w:t xml:space="preserve">Ajax, XML, Open API, </w:t>
            </w:r>
            <w:r w:rsidRPr="00831E87">
              <w:rPr>
                <w:i/>
                <w:lang w:val="en-GB"/>
              </w:rPr>
              <w:t>Microformats</w:t>
            </w:r>
            <w:r>
              <w:rPr>
                <w:lang w:val="en-GB"/>
              </w:rPr>
              <w:t>, Flash/Flex, …</w:t>
            </w:r>
          </w:p>
        </w:tc>
      </w:tr>
    </w:tbl>
    <w:p w14:paraId="4B13671F" w14:textId="77777777" w:rsidR="00FC2836" w:rsidRPr="00FC2836" w:rsidRDefault="00FC2836" w:rsidP="00FC2836">
      <w:pPr>
        <w:pStyle w:val="Ttulo3"/>
      </w:pPr>
      <w:bookmarkStart w:id="20" w:name="_Toc168963564"/>
      <w:r w:rsidRPr="00FC2836">
        <w:t>Um</w:t>
      </w:r>
      <w:r>
        <w:t xml:space="preserve"> </w:t>
      </w:r>
      <w:proofErr w:type="spellStart"/>
      <w:r>
        <w:t>sub</w:t>
      </w:r>
      <w:proofErr w:type="spellEnd"/>
      <w:r w:rsidRPr="00FC2836">
        <w:t xml:space="preserve"> subtítulo</w:t>
      </w:r>
      <w:bookmarkEnd w:id="20"/>
    </w:p>
    <w:p w14:paraId="4267FD35" w14:textId="77777777" w:rsidR="00FC2836" w:rsidRDefault="00FC2836" w:rsidP="008A314A">
      <w:pPr>
        <w:tabs>
          <w:tab w:val="left" w:pos="2392"/>
        </w:tabs>
      </w:pPr>
      <w:r>
        <w:t>A</w:t>
      </w:r>
      <w:r w:rsidRPr="00FC2836">
        <w:t xml:space="preserve"> cidadania digital também apresenta alguns desafios como a exclusão digital, questões de segurança e excesso de informação. Segundo dados do Instituto Na</w:t>
      </w:r>
      <w:r>
        <w:t>cional de Estatística,</w:t>
      </w:r>
      <w:r w:rsidRPr="00FC2836">
        <w:t xml:space="preserve"> nestas regiões apenas 52,5% da população tinha acesso à Internet em casa, o que extrapolando estes valores de forma simples nos dá um total de subscritores de 2,6%</w:t>
      </w:r>
      <w:r>
        <w:t>.</w:t>
      </w:r>
    </w:p>
    <w:p w14:paraId="2A69B824" w14:textId="77777777" w:rsidR="00FC2836" w:rsidRDefault="00FC2836" w:rsidP="00FC2836">
      <w:pPr>
        <w:keepNext/>
        <w:tabs>
          <w:tab w:val="left" w:pos="2392"/>
        </w:tabs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75EDEE6D" wp14:editId="43E0C1D6">
            <wp:extent cx="3859984" cy="2313710"/>
            <wp:effectExtent l="0" t="0" r="7620" b="0"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001" cy="23287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CA0768" w14:textId="77777777" w:rsidR="00FC2836" w:rsidRDefault="00FC2836" w:rsidP="00FC2836">
      <w:pPr>
        <w:pStyle w:val="Legenda"/>
        <w:jc w:val="center"/>
      </w:pPr>
      <w:bookmarkStart w:id="21" w:name="_Toc47329414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0F0619">
        <w:rPr>
          <w:noProof/>
        </w:rPr>
        <w:t>3</w:t>
      </w:r>
      <w:r>
        <w:rPr>
          <w:noProof/>
        </w:rPr>
        <w:fldChar w:fldCharType="end"/>
      </w:r>
      <w:r>
        <w:t xml:space="preserve"> - </w:t>
      </w:r>
      <w:r w:rsidR="00DB6867" w:rsidRPr="00DB6867">
        <w:t>Percentagem de subscritores por género</w:t>
      </w:r>
      <w:bookmarkEnd w:id="21"/>
    </w:p>
    <w:p w14:paraId="458B01D0" w14:textId="77777777" w:rsidR="00DB6867" w:rsidRDefault="00DB6867" w:rsidP="00DB6867">
      <w:pPr>
        <w:pStyle w:val="Ttulo3"/>
      </w:pPr>
      <w:bookmarkStart w:id="22" w:name="_Toc168963565"/>
      <w:r>
        <w:t xml:space="preserve">Outro </w:t>
      </w:r>
      <w:proofErr w:type="spellStart"/>
      <w:r>
        <w:t>sub</w:t>
      </w:r>
      <w:proofErr w:type="spellEnd"/>
      <w:r>
        <w:t xml:space="preserve"> subtítulo</w:t>
      </w:r>
      <w:bookmarkEnd w:id="22"/>
    </w:p>
    <w:p w14:paraId="00D16B06" w14:textId="77777777" w:rsidR="00DB6867" w:rsidRDefault="00DB6867" w:rsidP="00DB6867">
      <w:r>
        <w:t>…</w:t>
      </w:r>
    </w:p>
    <w:p w14:paraId="2726495B" w14:textId="77777777" w:rsidR="000072B3" w:rsidRDefault="000072B3" w:rsidP="000072B3">
      <w:pPr>
        <w:pStyle w:val="Ttulo2"/>
      </w:pPr>
      <w:bookmarkStart w:id="23" w:name="_Toc168963566"/>
      <w:r>
        <w:t>Prototipagem</w:t>
      </w:r>
      <w:bookmarkEnd w:id="23"/>
    </w:p>
    <w:p w14:paraId="02D8E3EE" w14:textId="77777777" w:rsidR="000072B3" w:rsidRPr="000072B3" w:rsidRDefault="000072B3" w:rsidP="000072B3">
      <w:pPr>
        <w:pStyle w:val="Ttulo2"/>
      </w:pPr>
      <w:bookmarkStart w:id="24" w:name="_Toc168963567"/>
      <w:r>
        <w:t>Implementação</w:t>
      </w:r>
      <w:bookmarkEnd w:id="24"/>
    </w:p>
    <w:p w14:paraId="1E27B01A" w14:textId="77777777" w:rsidR="000072B3" w:rsidRDefault="000072B3" w:rsidP="00DB6867"/>
    <w:p w14:paraId="7D036C37" w14:textId="77777777" w:rsidR="00DB6867" w:rsidRDefault="00162A53" w:rsidP="00DB6867">
      <w:pPr>
        <w:pStyle w:val="Ttulo2"/>
      </w:pPr>
      <w:bookmarkStart w:id="25" w:name="_Toc168963568"/>
      <w:r>
        <w:t>Notas de rodapé</w:t>
      </w:r>
      <w:bookmarkEnd w:id="25"/>
    </w:p>
    <w:p w14:paraId="075B6C2D" w14:textId="77777777" w:rsidR="00DB6867" w:rsidRDefault="00162A53" w:rsidP="00DB6867">
      <w:r w:rsidRPr="00162A53">
        <w:t xml:space="preserve">Este </w:t>
      </w:r>
      <w:r>
        <w:t>tipo de notas é usado para efe</w:t>
      </w:r>
      <w:r w:rsidRPr="00162A53">
        <w:t>tuar pequenas explicações relativas a um dado tópico ou citação. É colocado e numerado automaticamente no final da página ou no final do documento</w:t>
      </w:r>
      <w:r>
        <w:rPr>
          <w:rStyle w:val="Refdenotaderodap"/>
        </w:rPr>
        <w:footnoteReference w:id="1"/>
      </w:r>
      <w:r w:rsidRPr="00162A53">
        <w:t>.</w:t>
      </w:r>
    </w:p>
    <w:p w14:paraId="5951B278" w14:textId="77777777" w:rsidR="00162A53" w:rsidRDefault="00162A53" w:rsidP="00162A53">
      <w:pPr>
        <w:pStyle w:val="Ttulo2"/>
      </w:pPr>
      <w:bookmarkStart w:id="26" w:name="_Toc168963569"/>
      <w:r>
        <w:t>Indexação e legendas</w:t>
      </w:r>
      <w:bookmarkEnd w:id="26"/>
    </w:p>
    <w:p w14:paraId="2E38814F" w14:textId="77777777" w:rsidR="00643EBA" w:rsidRDefault="00162A53" w:rsidP="00162A53">
      <w:r w:rsidRPr="00162A53">
        <w:t xml:space="preserve">Para elaborar automaticamente os Índices, é necessário indicar onde estão as componentes que o vão constituir, isto é, distinguir o que é </w:t>
      </w:r>
      <w:r w:rsidRPr="00643EBA">
        <w:rPr>
          <w:i/>
        </w:rPr>
        <w:t>Título</w:t>
      </w:r>
      <w:r w:rsidRPr="00162A53">
        <w:t xml:space="preserve"> ou </w:t>
      </w:r>
      <w:r w:rsidRPr="00643EBA">
        <w:rPr>
          <w:i/>
        </w:rPr>
        <w:t>Legenda</w:t>
      </w:r>
      <w:r w:rsidRPr="00162A53">
        <w:t xml:space="preserve"> do texto </w:t>
      </w:r>
      <w:r w:rsidRPr="00643EBA">
        <w:rPr>
          <w:i/>
        </w:rPr>
        <w:t>Normal</w:t>
      </w:r>
      <w:r w:rsidR="00327445">
        <w:t xml:space="preserve">. </w:t>
      </w:r>
      <w:r w:rsidRPr="00162A53">
        <w:t xml:space="preserve">Para o efeito, existem </w:t>
      </w:r>
      <w:r w:rsidRPr="00643EBA">
        <w:rPr>
          <w:i/>
        </w:rPr>
        <w:t>Estilos de Parágrafo</w:t>
      </w:r>
      <w:r w:rsidR="00643EBA">
        <w:t xml:space="preserve"> </w:t>
      </w:r>
      <w:r w:rsidRPr="00162A53">
        <w:t>específicos para criar índices</w:t>
      </w:r>
      <w:r w:rsidR="00643EBA">
        <w:t>,</w:t>
      </w:r>
      <w:r w:rsidR="00643EBA" w:rsidRPr="00643EBA">
        <w:t xml:space="preserve"> </w:t>
      </w:r>
      <w:r w:rsidR="00643EBA">
        <w:t xml:space="preserve">como mostra a </w:t>
      </w:r>
      <w:r w:rsidR="00643EBA">
        <w:fldChar w:fldCharType="begin"/>
      </w:r>
      <w:r w:rsidR="00643EBA">
        <w:instrText xml:space="preserve"> REF _Ref473293000 \h </w:instrText>
      </w:r>
      <w:r w:rsidR="00643EBA">
        <w:fldChar w:fldCharType="separate"/>
      </w:r>
      <w:r w:rsidR="000F0619">
        <w:t xml:space="preserve">Figura </w:t>
      </w:r>
      <w:r w:rsidR="000F0619">
        <w:rPr>
          <w:noProof/>
        </w:rPr>
        <w:t>4</w:t>
      </w:r>
      <w:r w:rsidR="00643EBA">
        <w:fldChar w:fldCharType="end"/>
      </w:r>
      <w:r w:rsidRPr="00162A53">
        <w:t>. Eles são: Título 1, Título 2 até Título 9</w:t>
      </w:r>
      <w:r w:rsidR="00643EBA">
        <w:rPr>
          <w:rStyle w:val="Refdenotaderodap"/>
        </w:rPr>
        <w:footnoteReference w:id="2"/>
      </w:r>
      <w:r w:rsidRPr="00162A53">
        <w:t xml:space="preserve">. </w:t>
      </w:r>
    </w:p>
    <w:p w14:paraId="48C573C3" w14:textId="77777777" w:rsidR="00643EBA" w:rsidRDefault="00643EBA" w:rsidP="00643EBA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2078FA7F" wp14:editId="5C2EA61D">
            <wp:extent cx="4988796" cy="766872"/>
            <wp:effectExtent l="0" t="0" r="254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796" cy="766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6E54B" w14:textId="77777777" w:rsidR="00643EBA" w:rsidRDefault="00643EBA" w:rsidP="00643EBA">
      <w:pPr>
        <w:pStyle w:val="Legenda"/>
        <w:jc w:val="center"/>
      </w:pPr>
      <w:bookmarkStart w:id="27" w:name="_Ref473293000"/>
      <w:bookmarkStart w:id="28" w:name="_Toc47329414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0F0619">
        <w:rPr>
          <w:noProof/>
        </w:rPr>
        <w:t>4</w:t>
      </w:r>
      <w:r>
        <w:rPr>
          <w:noProof/>
        </w:rPr>
        <w:fldChar w:fldCharType="end"/>
      </w:r>
      <w:bookmarkEnd w:id="27"/>
      <w:r>
        <w:t xml:space="preserve"> – Escolha dos vários tipos</w:t>
      </w:r>
      <w:bookmarkEnd w:id="28"/>
    </w:p>
    <w:p w14:paraId="6FC745D6" w14:textId="77777777" w:rsidR="00162A53" w:rsidRPr="00162A53" w:rsidRDefault="00162A53" w:rsidP="00162A53">
      <w:r w:rsidRPr="00162A53">
        <w:t>A atribuição de estilos deve seguir o seguinte critério:</w:t>
      </w:r>
    </w:p>
    <w:p w14:paraId="4ACF098B" w14:textId="77777777" w:rsidR="00162A53" w:rsidRPr="00162A53" w:rsidRDefault="00162A53" w:rsidP="00162A53">
      <w:r w:rsidRPr="00162A53">
        <w:t xml:space="preserve">Títulos principais: </w:t>
      </w:r>
    </w:p>
    <w:p w14:paraId="03ADFB6E" w14:textId="77777777" w:rsidR="00162A53" w:rsidRPr="00162A53" w:rsidRDefault="00643EBA" w:rsidP="00162A53">
      <w:r>
        <w:t xml:space="preserve">1, 2 ..., etc.  </w:t>
      </w:r>
      <w:r>
        <w:sym w:font="Wingdings" w:char="F0E0"/>
      </w:r>
      <w:r w:rsidR="00162A53" w:rsidRPr="00162A53">
        <w:t xml:space="preserve"> Título 1.</w:t>
      </w:r>
    </w:p>
    <w:p w14:paraId="44936DF2" w14:textId="77777777" w:rsidR="00162A53" w:rsidRPr="00162A53" w:rsidRDefault="00162A53" w:rsidP="00162A53">
      <w:proofErr w:type="spellStart"/>
      <w:r w:rsidRPr="00162A53">
        <w:t>Sub-Títulos</w:t>
      </w:r>
      <w:proofErr w:type="spellEnd"/>
      <w:r w:rsidRPr="00162A53">
        <w:t>:</w:t>
      </w:r>
    </w:p>
    <w:p w14:paraId="66EDC596" w14:textId="77777777" w:rsidR="00162A53" w:rsidRPr="00162A53" w:rsidRDefault="00643EBA" w:rsidP="00162A53">
      <w:r>
        <w:t xml:space="preserve">1.1 ..., </w:t>
      </w:r>
      <w:proofErr w:type="gramStart"/>
      <w:r>
        <w:t>1.2  ...</w:t>
      </w:r>
      <w:proofErr w:type="gramEnd"/>
      <w:r>
        <w:t xml:space="preserve">, etc.  </w:t>
      </w:r>
      <w:r>
        <w:sym w:font="Wingdings" w:char="F0E0"/>
      </w:r>
      <w:r w:rsidR="00162A53" w:rsidRPr="00162A53">
        <w:t xml:space="preserve"> Título 2.</w:t>
      </w:r>
    </w:p>
    <w:p w14:paraId="4AC2022E" w14:textId="77777777" w:rsidR="00162A53" w:rsidRDefault="00643EBA" w:rsidP="00162A53">
      <w:r>
        <w:t xml:space="preserve">1.1.1 ..., </w:t>
      </w:r>
      <w:proofErr w:type="gramStart"/>
      <w:r>
        <w:t>1.2.1  ...</w:t>
      </w:r>
      <w:proofErr w:type="gramEnd"/>
      <w:r>
        <w:t xml:space="preserve">, etc. </w:t>
      </w:r>
      <w:r>
        <w:sym w:font="Wingdings" w:char="F0E0"/>
      </w:r>
      <w:r w:rsidR="00162A53" w:rsidRPr="00162A53">
        <w:t>Título 3.</w:t>
      </w:r>
    </w:p>
    <w:p w14:paraId="0FDA6DC3" w14:textId="77777777" w:rsidR="00384F91" w:rsidRDefault="00384F91" w:rsidP="00384F91">
      <w:pPr>
        <w:pStyle w:val="Ttulo3"/>
      </w:pPr>
      <w:bookmarkStart w:id="29" w:name="_Toc168963570"/>
      <w:r>
        <w:t>Legendas</w:t>
      </w:r>
      <w:bookmarkEnd w:id="29"/>
    </w:p>
    <w:p w14:paraId="49B19D84" w14:textId="77777777" w:rsidR="00643EBA" w:rsidRDefault="00643EBA" w:rsidP="00162A53">
      <w:r w:rsidRPr="00643EBA">
        <w:t>Quando se coloca uma imagem, tabela, equação, etc. num documento, deve inserir-se também uma legenda utilizando a opção</w:t>
      </w:r>
      <w:r>
        <w:t xml:space="preserve"> Referências</w:t>
      </w:r>
      <w:r>
        <w:sym w:font="Wingdings" w:char="F0E0"/>
      </w:r>
      <w:r>
        <w:t>Inserir Legenda (</w:t>
      </w:r>
      <w:r w:rsidR="0026558F">
        <w:fldChar w:fldCharType="begin"/>
      </w:r>
      <w:r w:rsidR="0026558F">
        <w:instrText xml:space="preserve"> REF _Ref473293278 \h </w:instrText>
      </w:r>
      <w:r w:rsidR="0026558F">
        <w:fldChar w:fldCharType="separate"/>
      </w:r>
      <w:r w:rsidR="000F0619">
        <w:t xml:space="preserve">Figura </w:t>
      </w:r>
      <w:r w:rsidR="000F0619">
        <w:rPr>
          <w:noProof/>
        </w:rPr>
        <w:t>5</w:t>
      </w:r>
      <w:r w:rsidR="0026558F">
        <w:fldChar w:fldCharType="end"/>
      </w:r>
      <w:r>
        <w:t>).</w:t>
      </w:r>
    </w:p>
    <w:p w14:paraId="3DF4BC53" w14:textId="77777777" w:rsidR="00643EBA" w:rsidRDefault="00643EBA" w:rsidP="00643EBA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04A7876C" wp14:editId="2A02E864">
            <wp:extent cx="4364182" cy="783426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800" cy="799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9A127" w14:textId="77777777" w:rsidR="00643EBA" w:rsidRDefault="00643EBA" w:rsidP="00643EBA">
      <w:pPr>
        <w:pStyle w:val="Legenda"/>
        <w:jc w:val="center"/>
      </w:pPr>
      <w:bookmarkStart w:id="30" w:name="_Ref473293278"/>
      <w:bookmarkStart w:id="31" w:name="_Toc47329414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0F0619">
        <w:rPr>
          <w:noProof/>
        </w:rPr>
        <w:t>5</w:t>
      </w:r>
      <w:r>
        <w:rPr>
          <w:noProof/>
        </w:rPr>
        <w:fldChar w:fldCharType="end"/>
      </w:r>
      <w:bookmarkEnd w:id="30"/>
      <w:r>
        <w:t xml:space="preserve"> </w:t>
      </w:r>
      <w:r w:rsidR="0026558F">
        <w:t>–</w:t>
      </w:r>
      <w:r>
        <w:t xml:space="preserve"> </w:t>
      </w:r>
      <w:r w:rsidR="0026558F">
        <w:t>Inserção de Legenda em Figuras e Tabelas</w:t>
      </w:r>
      <w:bookmarkEnd w:id="31"/>
    </w:p>
    <w:p w14:paraId="4DD84FAD" w14:textId="77777777" w:rsidR="00384F91" w:rsidRDefault="00384F91" w:rsidP="00384F91">
      <w:r w:rsidRPr="00384F91">
        <w:t>A vantagem da sua utilização reside na numeração automática</w:t>
      </w:r>
      <w:r>
        <w:t>,</w:t>
      </w:r>
      <w:r w:rsidRPr="00384F91">
        <w:t xml:space="preserve"> que estará sempre atualizada, quer se acrescente ou elimine</w:t>
      </w:r>
      <w:r>
        <w:t>m</w:t>
      </w:r>
      <w:r w:rsidRPr="00384F91">
        <w:t xml:space="preserve"> figuras ou tabelas. Permite também criar os índices de tabelas ou figuras.</w:t>
      </w:r>
      <w:r w:rsidR="00327445">
        <w:t xml:space="preserve"> </w:t>
      </w:r>
      <w:r w:rsidRPr="00384F91">
        <w:t>Na caixa Legenda escolher o tipo de legenda (Equaçã</w:t>
      </w:r>
      <w:r>
        <w:t xml:space="preserve">o, figura, tabela) e clicar OK. </w:t>
      </w:r>
      <w:r w:rsidRPr="00384F91">
        <w:t>A tab</w:t>
      </w:r>
      <w:r>
        <w:t>ela aparece com a legenda respe</w:t>
      </w:r>
      <w:r w:rsidRPr="00384F91">
        <w:t>tiva. O mesmo se verifica para figuras, …</w:t>
      </w:r>
    </w:p>
    <w:p w14:paraId="7E757915" w14:textId="77777777" w:rsidR="00384F91" w:rsidRDefault="00384F91" w:rsidP="00384F91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4C9A19F9" wp14:editId="4EE33089">
            <wp:extent cx="3019425" cy="2232660"/>
            <wp:effectExtent l="0" t="0" r="952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327A4" w14:textId="77777777" w:rsidR="00384F91" w:rsidRDefault="00384F91" w:rsidP="00384F91">
      <w:pPr>
        <w:pStyle w:val="Legenda"/>
        <w:jc w:val="center"/>
      </w:pPr>
      <w:bookmarkStart w:id="32" w:name="_Toc47329415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0F0619">
        <w:rPr>
          <w:noProof/>
        </w:rPr>
        <w:t>6</w:t>
      </w:r>
      <w:r>
        <w:rPr>
          <w:noProof/>
        </w:rPr>
        <w:fldChar w:fldCharType="end"/>
      </w:r>
      <w:r>
        <w:t xml:space="preserve"> – Inserir legenda</w:t>
      </w:r>
      <w:bookmarkEnd w:id="32"/>
    </w:p>
    <w:p w14:paraId="2304B917" w14:textId="77777777" w:rsidR="00384F91" w:rsidRDefault="00384F91" w:rsidP="00384F91">
      <w:r>
        <w:t xml:space="preserve">Para inserir índices automáticos, … </w:t>
      </w:r>
      <w:r>
        <w:fldChar w:fldCharType="begin"/>
      </w:r>
      <w:r>
        <w:instrText xml:space="preserve"> REF _Ref473293601 \h </w:instrText>
      </w:r>
      <w:r>
        <w:fldChar w:fldCharType="separate"/>
      </w:r>
      <w:r w:rsidR="000F0619">
        <w:t xml:space="preserve">Figura </w:t>
      </w:r>
      <w:r w:rsidR="000F0619">
        <w:rPr>
          <w:noProof/>
        </w:rPr>
        <w:t>7</w:t>
      </w:r>
      <w:r>
        <w:fldChar w:fldCharType="end"/>
      </w:r>
      <w:r>
        <w:t>.</w:t>
      </w:r>
    </w:p>
    <w:p w14:paraId="073D5A3C" w14:textId="77777777" w:rsidR="00384F91" w:rsidRDefault="00384F91" w:rsidP="00384F91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7CC9D1C1" wp14:editId="6580DF15">
            <wp:extent cx="2192189" cy="2078182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504" cy="208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B7016" w14:textId="77777777" w:rsidR="00384F91" w:rsidRDefault="00384F91" w:rsidP="00384F91">
      <w:pPr>
        <w:pStyle w:val="Legenda"/>
        <w:jc w:val="center"/>
      </w:pPr>
      <w:bookmarkStart w:id="33" w:name="_Ref473293601"/>
      <w:bookmarkStart w:id="34" w:name="_Toc47329415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0F0619">
        <w:rPr>
          <w:noProof/>
        </w:rPr>
        <w:t>7</w:t>
      </w:r>
      <w:r>
        <w:rPr>
          <w:noProof/>
        </w:rPr>
        <w:fldChar w:fldCharType="end"/>
      </w:r>
      <w:bookmarkEnd w:id="33"/>
      <w:r>
        <w:t xml:space="preserve"> – Inserção de índice automático</w:t>
      </w:r>
      <w:bookmarkEnd w:id="34"/>
    </w:p>
    <w:p w14:paraId="4CC7CFFD" w14:textId="77777777" w:rsidR="00384F91" w:rsidRDefault="00384F91" w:rsidP="00384F91">
      <w:pPr>
        <w:pStyle w:val="Ttulo3"/>
      </w:pPr>
      <w:bookmarkStart w:id="35" w:name="_Toc168963571"/>
      <w:r>
        <w:t>Referências cruzadas</w:t>
      </w:r>
      <w:bookmarkEnd w:id="35"/>
    </w:p>
    <w:p w14:paraId="2882E824" w14:textId="77777777" w:rsidR="00384F91" w:rsidRPr="00384F91" w:rsidRDefault="00384F91" w:rsidP="00384F91">
      <w:r w:rsidRPr="00384F91">
        <w:t xml:space="preserve">Sempre que no texto se faz uma referência a figura ou tabela existente, deve-se </w:t>
      </w:r>
      <w:r>
        <w:t>escolher Referências</w:t>
      </w:r>
      <w:r>
        <w:sym w:font="Wingdings" w:char="F0E0"/>
      </w:r>
      <w:r>
        <w:t>Referência Cruzada</w:t>
      </w:r>
      <w:r w:rsidRPr="00384F91">
        <w:t xml:space="preserve"> porque, quando o número da tabela ou figura mudar, a referência </w:t>
      </w:r>
      <w:r>
        <w:t>também mudará, estando sempre a</w:t>
      </w:r>
      <w:r w:rsidRPr="00384F91">
        <w:t>tualizada</w:t>
      </w:r>
      <w:r w:rsidR="007367DA">
        <w:t xml:space="preserve"> (</w:t>
      </w:r>
      <w:r w:rsidR="007367DA">
        <w:fldChar w:fldCharType="begin"/>
      </w:r>
      <w:r w:rsidR="007367DA">
        <w:instrText xml:space="preserve"> REF _Ref473294021 \h </w:instrText>
      </w:r>
      <w:r w:rsidR="007367DA">
        <w:fldChar w:fldCharType="separate"/>
      </w:r>
      <w:r w:rsidR="000F0619">
        <w:t xml:space="preserve">Figura </w:t>
      </w:r>
      <w:r w:rsidR="000F0619">
        <w:rPr>
          <w:noProof/>
        </w:rPr>
        <w:t>8</w:t>
      </w:r>
      <w:r w:rsidR="007367DA">
        <w:fldChar w:fldCharType="end"/>
      </w:r>
      <w:r w:rsidR="007367DA">
        <w:t>)</w:t>
      </w:r>
      <w:r w:rsidRPr="00384F91">
        <w:t>.</w:t>
      </w:r>
    </w:p>
    <w:p w14:paraId="41106EA4" w14:textId="77777777" w:rsidR="007367DA" w:rsidRDefault="00384F91" w:rsidP="007367DA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1BFB2024" wp14:editId="0C0CD40E">
            <wp:extent cx="1884219" cy="765672"/>
            <wp:effectExtent l="0" t="0" r="190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725" cy="771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160F2" w14:textId="77777777" w:rsidR="00384F91" w:rsidRDefault="007367DA" w:rsidP="007367DA">
      <w:pPr>
        <w:pStyle w:val="Legenda"/>
        <w:jc w:val="center"/>
      </w:pPr>
      <w:bookmarkStart w:id="36" w:name="_Ref473294021"/>
      <w:bookmarkStart w:id="37" w:name="_Toc47329415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0F0619">
        <w:rPr>
          <w:noProof/>
        </w:rPr>
        <w:t>8</w:t>
      </w:r>
      <w:r>
        <w:rPr>
          <w:noProof/>
        </w:rPr>
        <w:fldChar w:fldCharType="end"/>
      </w:r>
      <w:bookmarkEnd w:id="36"/>
      <w:r>
        <w:t xml:space="preserve"> – Referência cruzada</w:t>
      </w:r>
      <w:bookmarkEnd w:id="37"/>
    </w:p>
    <w:p w14:paraId="4EA0F5CF" w14:textId="77777777" w:rsidR="007367DA" w:rsidRPr="007367DA" w:rsidRDefault="007367DA" w:rsidP="007367DA">
      <w:r w:rsidRPr="00384F91">
        <w:t>Na caixa de diálogo escolhe-se o tipo de referência</w:t>
      </w:r>
      <w:r>
        <w:t xml:space="preserve">, como mostra a </w:t>
      </w:r>
      <w:r>
        <w:fldChar w:fldCharType="begin"/>
      </w:r>
      <w:r>
        <w:instrText xml:space="preserve"> REF _Ref473294047 \h </w:instrText>
      </w:r>
      <w:r>
        <w:fldChar w:fldCharType="separate"/>
      </w:r>
      <w:r w:rsidR="000F0619">
        <w:t xml:space="preserve">Figura </w:t>
      </w:r>
      <w:r w:rsidR="000F0619">
        <w:rPr>
          <w:noProof/>
        </w:rPr>
        <w:t>9</w:t>
      </w:r>
      <w:r>
        <w:fldChar w:fldCharType="end"/>
      </w:r>
    </w:p>
    <w:p w14:paraId="1002F47F" w14:textId="77777777" w:rsidR="007367DA" w:rsidRDefault="00384F91" w:rsidP="007367DA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632FE1CB" wp14:editId="3EF6183D">
            <wp:extent cx="3341660" cy="2507673"/>
            <wp:effectExtent l="0" t="0" r="0" b="698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55088" cy="25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6DFF" w14:textId="77777777" w:rsidR="00384F91" w:rsidRDefault="007367DA" w:rsidP="007367DA">
      <w:pPr>
        <w:pStyle w:val="Legenda"/>
        <w:jc w:val="center"/>
      </w:pPr>
      <w:bookmarkStart w:id="38" w:name="_Ref473294047"/>
      <w:bookmarkStart w:id="39" w:name="_Toc47329415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0F0619">
        <w:rPr>
          <w:noProof/>
        </w:rPr>
        <w:t>9</w:t>
      </w:r>
      <w:r>
        <w:rPr>
          <w:noProof/>
        </w:rPr>
        <w:fldChar w:fldCharType="end"/>
      </w:r>
      <w:bookmarkEnd w:id="38"/>
      <w:r>
        <w:t xml:space="preserve"> – Escolher Tipo de referência e a legenda</w:t>
      </w:r>
      <w:bookmarkEnd w:id="39"/>
    </w:p>
    <w:p w14:paraId="7A0AC2E0" w14:textId="77777777" w:rsidR="007367DA" w:rsidRDefault="007367DA" w:rsidP="007367DA">
      <w:pPr>
        <w:pStyle w:val="Ttulo2"/>
      </w:pPr>
      <w:bookmarkStart w:id="40" w:name="_Toc168963572"/>
      <w:r>
        <w:t>Quebras de página e secções</w:t>
      </w:r>
      <w:bookmarkEnd w:id="40"/>
    </w:p>
    <w:p w14:paraId="09E2F328" w14:textId="77777777" w:rsidR="007367DA" w:rsidRPr="007367DA" w:rsidRDefault="007367DA" w:rsidP="007367DA">
      <w:r>
        <w:t>…</w:t>
      </w:r>
    </w:p>
    <w:p w14:paraId="6296E8AC" w14:textId="77777777" w:rsidR="008A314A" w:rsidRPr="00FC2836" w:rsidRDefault="008A314A" w:rsidP="008A314A">
      <w:pPr>
        <w:tabs>
          <w:tab w:val="left" w:pos="2392"/>
        </w:tabs>
      </w:pPr>
    </w:p>
    <w:p w14:paraId="5268EF97" w14:textId="77777777" w:rsidR="008A314A" w:rsidRPr="00FC2836" w:rsidRDefault="008A314A" w:rsidP="008A314A">
      <w:pPr>
        <w:tabs>
          <w:tab w:val="left" w:pos="2392"/>
        </w:tabs>
        <w:sectPr w:rsidR="008A314A" w:rsidRPr="00FC2836" w:rsidSect="007410AC">
          <w:type w:val="oddPage"/>
          <w:pgSz w:w="11906" w:h="16838" w:code="9"/>
          <w:pgMar w:top="1418" w:right="1134" w:bottom="1134" w:left="1701" w:header="709" w:footer="709" w:gutter="0"/>
          <w:cols w:space="708"/>
          <w:titlePg/>
          <w:docGrid w:linePitch="360"/>
        </w:sectPr>
      </w:pPr>
    </w:p>
    <w:p w14:paraId="63326432" w14:textId="109C62F7" w:rsidR="000072B3" w:rsidRDefault="000072B3" w:rsidP="00331D42">
      <w:pPr>
        <w:pStyle w:val="Ttulo1"/>
      </w:pPr>
      <w:bookmarkStart w:id="41" w:name="_Toc168963573"/>
      <w:r>
        <w:lastRenderedPageBreak/>
        <w:t>Resultados Obtidos</w:t>
      </w:r>
      <w:bookmarkEnd w:id="41"/>
    </w:p>
    <w:p w14:paraId="5AD9E8DC" w14:textId="77777777" w:rsidR="001C66C0" w:rsidRPr="001C66C0" w:rsidRDefault="001C66C0" w:rsidP="001C66C0"/>
    <w:p w14:paraId="40B07A4F" w14:textId="77777777" w:rsidR="000072B3" w:rsidRDefault="000072B3" w:rsidP="000072B3">
      <w:pPr>
        <w:tabs>
          <w:tab w:val="left" w:pos="2392"/>
        </w:tabs>
      </w:pPr>
    </w:p>
    <w:p w14:paraId="24862847" w14:textId="77777777" w:rsidR="001C66C0" w:rsidRDefault="001C66C0" w:rsidP="000072B3">
      <w:pPr>
        <w:tabs>
          <w:tab w:val="left" w:pos="2392"/>
        </w:tabs>
        <w:sectPr w:rsidR="001C66C0" w:rsidSect="007410AC">
          <w:type w:val="oddPage"/>
          <w:pgSz w:w="11906" w:h="16838" w:code="9"/>
          <w:pgMar w:top="1418" w:right="1134" w:bottom="1134" w:left="1701" w:header="709" w:footer="709" w:gutter="0"/>
          <w:cols w:space="708"/>
          <w:titlePg/>
          <w:docGrid w:linePitch="360"/>
        </w:sectPr>
      </w:pPr>
    </w:p>
    <w:p w14:paraId="1EBC5D48" w14:textId="00B76451" w:rsidR="008A314A" w:rsidRDefault="008A314A" w:rsidP="00331D42">
      <w:pPr>
        <w:pStyle w:val="Ttulo1"/>
      </w:pPr>
      <w:bookmarkStart w:id="42" w:name="_Toc168963574"/>
      <w:r>
        <w:lastRenderedPageBreak/>
        <w:t>Conclusão</w:t>
      </w:r>
      <w:bookmarkEnd w:id="42"/>
    </w:p>
    <w:p w14:paraId="3B535C70" w14:textId="5978D7DB" w:rsidR="008A314A" w:rsidRDefault="001C66C0" w:rsidP="001C66C0">
      <w:pPr>
        <w:pStyle w:val="Ttulo2"/>
      </w:pPr>
      <w:bookmarkStart w:id="43" w:name="_Toc168963575"/>
      <w:r>
        <w:t>Pri</w:t>
      </w:r>
      <w:r w:rsidR="00D9351D">
        <w:t>n</w:t>
      </w:r>
      <w:r>
        <w:t>cipais Resultados e Contribuições</w:t>
      </w:r>
      <w:bookmarkEnd w:id="43"/>
    </w:p>
    <w:p w14:paraId="02BC3806" w14:textId="0F164565" w:rsidR="001C66C0" w:rsidRPr="001C66C0" w:rsidRDefault="001C66C0" w:rsidP="001C66C0">
      <w:pPr>
        <w:pStyle w:val="Ttulo2"/>
      </w:pPr>
      <w:bookmarkStart w:id="44" w:name="_Toc168963576"/>
      <w:r>
        <w:t>Trabalho Futuro</w:t>
      </w:r>
      <w:bookmarkEnd w:id="44"/>
    </w:p>
    <w:p w14:paraId="080E00E5" w14:textId="77777777" w:rsidR="008A314A" w:rsidRDefault="008A314A" w:rsidP="008A314A">
      <w:pPr>
        <w:tabs>
          <w:tab w:val="left" w:pos="2392"/>
        </w:tabs>
      </w:pPr>
    </w:p>
    <w:p w14:paraId="1C44FA41" w14:textId="77777777" w:rsidR="008A314A" w:rsidRDefault="008A314A" w:rsidP="008A314A">
      <w:pPr>
        <w:tabs>
          <w:tab w:val="left" w:pos="2392"/>
        </w:tabs>
      </w:pPr>
    </w:p>
    <w:p w14:paraId="1D4157C6" w14:textId="77777777" w:rsidR="008A314A" w:rsidRDefault="008A314A" w:rsidP="008A314A">
      <w:pPr>
        <w:tabs>
          <w:tab w:val="left" w:pos="2392"/>
        </w:tabs>
        <w:sectPr w:rsidR="008A314A" w:rsidSect="007410AC">
          <w:type w:val="oddPage"/>
          <w:pgSz w:w="11906" w:h="16838" w:code="9"/>
          <w:pgMar w:top="1418" w:right="1134" w:bottom="1134" w:left="1701" w:header="709" w:footer="709" w:gutter="0"/>
          <w:cols w:space="708"/>
          <w:titlePg/>
          <w:docGrid w:linePitch="360"/>
        </w:sectPr>
      </w:pPr>
    </w:p>
    <w:p w14:paraId="6ED0F755" w14:textId="77777777" w:rsidR="008A314A" w:rsidRDefault="008A314A" w:rsidP="001C66C0">
      <w:pPr>
        <w:pStyle w:val="Ttulo1"/>
        <w:numPr>
          <w:ilvl w:val="0"/>
          <w:numId w:val="0"/>
        </w:numPr>
      </w:pPr>
      <w:bookmarkStart w:id="45" w:name="_Toc168963577"/>
      <w:r>
        <w:lastRenderedPageBreak/>
        <w:t>Referências Bibliográficas</w:t>
      </w:r>
      <w:bookmarkEnd w:id="45"/>
    </w:p>
    <w:p w14:paraId="61AD5EC1" w14:textId="77777777" w:rsidR="00362EF3" w:rsidRPr="00362EF3" w:rsidRDefault="00362EF3" w:rsidP="00362EF3">
      <w:pPr>
        <w:widowControl w:val="0"/>
        <w:autoSpaceDE w:val="0"/>
        <w:autoSpaceDN w:val="0"/>
        <w:adjustRightInd w:val="0"/>
        <w:ind w:left="480" w:hanging="480"/>
        <w:rPr>
          <w:rFonts w:cs="Times New Roman"/>
          <w:noProof/>
          <w:szCs w:val="24"/>
        </w:rPr>
      </w:pPr>
      <w:r>
        <w:fldChar w:fldCharType="begin" w:fldLock="1"/>
      </w:r>
      <w:r>
        <w:instrText xml:space="preserve">ADDIN Mendeley Bibliography CSL_BIBLIOGRAPHY </w:instrText>
      </w:r>
      <w:r>
        <w:fldChar w:fldCharType="separate"/>
      </w:r>
      <w:r w:rsidRPr="00362EF3">
        <w:rPr>
          <w:rFonts w:cs="Times New Roman"/>
          <w:noProof/>
          <w:szCs w:val="24"/>
        </w:rPr>
        <w:t xml:space="preserve">Morgado, I., &amp; Rosas, A. (2010). </w:t>
      </w:r>
      <w:r w:rsidRPr="00362EF3">
        <w:rPr>
          <w:rFonts w:cs="Times New Roman"/>
          <w:i/>
          <w:iCs/>
          <w:noProof/>
          <w:szCs w:val="24"/>
        </w:rPr>
        <w:t>Cidadania digital</w:t>
      </w:r>
      <w:r w:rsidRPr="00362EF3">
        <w:rPr>
          <w:rFonts w:cs="Times New Roman"/>
          <w:noProof/>
          <w:szCs w:val="24"/>
        </w:rPr>
        <w:t>. Covilhã: Livros Labcom. Retrieved from http://www.livroslabcom.ubi.pt/pdfs/20101103-morgado_rosas_cidadania_2010.pdf</w:t>
      </w:r>
    </w:p>
    <w:p w14:paraId="5318FB16" w14:textId="77777777" w:rsidR="00362EF3" w:rsidRPr="000621AB" w:rsidRDefault="00362EF3" w:rsidP="00362EF3">
      <w:pPr>
        <w:widowControl w:val="0"/>
        <w:autoSpaceDE w:val="0"/>
        <w:autoSpaceDN w:val="0"/>
        <w:adjustRightInd w:val="0"/>
        <w:ind w:left="480" w:hanging="480"/>
        <w:rPr>
          <w:rFonts w:cs="Times New Roman"/>
          <w:noProof/>
          <w:szCs w:val="24"/>
        </w:rPr>
      </w:pPr>
      <w:r w:rsidRPr="000621AB">
        <w:rPr>
          <w:rFonts w:cs="Times New Roman"/>
          <w:noProof/>
          <w:szCs w:val="24"/>
        </w:rPr>
        <w:t xml:space="preserve">Osimo, D. (2008). </w:t>
      </w:r>
      <w:r w:rsidRPr="000621AB">
        <w:rPr>
          <w:rFonts w:cs="Times New Roman"/>
          <w:i/>
          <w:iCs/>
          <w:noProof/>
          <w:szCs w:val="24"/>
        </w:rPr>
        <w:t>Web 2.0 in government: Why and how</w:t>
      </w:r>
      <w:r w:rsidRPr="000621AB">
        <w:rPr>
          <w:rFonts w:cs="Times New Roman"/>
          <w:noProof/>
          <w:szCs w:val="24"/>
        </w:rPr>
        <w:t xml:space="preserve">. </w:t>
      </w:r>
      <w:r w:rsidRPr="000621AB">
        <w:rPr>
          <w:rFonts w:cs="Times New Roman"/>
          <w:i/>
          <w:iCs/>
          <w:noProof/>
          <w:szCs w:val="24"/>
        </w:rPr>
        <w:t>Institute for Prospectice Technological Studies (IPTS), …</w:t>
      </w:r>
      <w:r w:rsidRPr="000621AB">
        <w:rPr>
          <w:rFonts w:cs="Times New Roman"/>
          <w:noProof/>
          <w:szCs w:val="24"/>
        </w:rPr>
        <w:t>. Luxembourg: European Commision-Institute for Prospective Technological Studies. Retrieved from ftp://ftp.jrc.es/pub/EURdoc/EURdoc/JRC45269.pdf</w:t>
      </w:r>
    </w:p>
    <w:p w14:paraId="00656731" w14:textId="77777777" w:rsidR="00362EF3" w:rsidRPr="0076758D" w:rsidRDefault="00362EF3" w:rsidP="00362EF3">
      <w:pPr>
        <w:widowControl w:val="0"/>
        <w:autoSpaceDE w:val="0"/>
        <w:autoSpaceDN w:val="0"/>
        <w:adjustRightInd w:val="0"/>
        <w:ind w:left="480" w:hanging="480"/>
        <w:rPr>
          <w:rFonts w:cs="Times New Roman"/>
          <w:noProof/>
        </w:rPr>
      </w:pPr>
      <w:r w:rsidRPr="000621AB">
        <w:rPr>
          <w:rFonts w:cs="Times New Roman"/>
          <w:noProof/>
          <w:szCs w:val="24"/>
        </w:rPr>
        <w:t xml:space="preserve">Susha, I., &amp; Grönlund, Å. (2012). eParticipation research: Systematizing the field. </w:t>
      </w:r>
      <w:r w:rsidRPr="0076758D">
        <w:rPr>
          <w:rFonts w:cs="Times New Roman"/>
          <w:i/>
          <w:iCs/>
          <w:noProof/>
          <w:szCs w:val="24"/>
        </w:rPr>
        <w:t>Government Information Quarterly</w:t>
      </w:r>
      <w:r w:rsidRPr="0076758D">
        <w:rPr>
          <w:rFonts w:cs="Times New Roman"/>
          <w:noProof/>
          <w:szCs w:val="24"/>
        </w:rPr>
        <w:t xml:space="preserve">, </w:t>
      </w:r>
      <w:r w:rsidRPr="0076758D">
        <w:rPr>
          <w:rFonts w:cs="Times New Roman"/>
          <w:i/>
          <w:iCs/>
          <w:noProof/>
          <w:szCs w:val="24"/>
        </w:rPr>
        <w:t>29</w:t>
      </w:r>
      <w:r w:rsidRPr="0076758D">
        <w:rPr>
          <w:rFonts w:cs="Times New Roman"/>
          <w:noProof/>
          <w:szCs w:val="24"/>
        </w:rPr>
        <w:t>(3), 373–382. http://doi.org/10.1016/j.giq.2011.11.005</w:t>
      </w:r>
    </w:p>
    <w:p w14:paraId="4D34815E" w14:textId="77777777" w:rsidR="00362EF3" w:rsidRPr="0076758D" w:rsidRDefault="00362EF3" w:rsidP="00362EF3">
      <w:r>
        <w:fldChar w:fldCharType="end"/>
      </w:r>
    </w:p>
    <w:p w14:paraId="7253C053" w14:textId="77777777" w:rsidR="008A314A" w:rsidRPr="0076758D" w:rsidRDefault="008A314A" w:rsidP="008A314A">
      <w:pPr>
        <w:tabs>
          <w:tab w:val="left" w:pos="2392"/>
        </w:tabs>
      </w:pPr>
    </w:p>
    <w:p w14:paraId="12061BD4" w14:textId="77777777" w:rsidR="008A314A" w:rsidRPr="0076758D" w:rsidRDefault="008A314A" w:rsidP="008A314A">
      <w:pPr>
        <w:tabs>
          <w:tab w:val="left" w:pos="2392"/>
        </w:tabs>
        <w:sectPr w:rsidR="008A314A" w:rsidRPr="0076758D" w:rsidSect="007410AC">
          <w:type w:val="oddPage"/>
          <w:pgSz w:w="11906" w:h="16838" w:code="9"/>
          <w:pgMar w:top="1418" w:right="1134" w:bottom="1134" w:left="1701" w:header="709" w:footer="709" w:gutter="0"/>
          <w:cols w:space="708"/>
          <w:titlePg/>
          <w:docGrid w:linePitch="360"/>
        </w:sectPr>
      </w:pPr>
    </w:p>
    <w:p w14:paraId="0F66483E" w14:textId="77777777" w:rsidR="00331D42" w:rsidRPr="0076758D" w:rsidRDefault="00331D42" w:rsidP="00331D42">
      <w:pPr>
        <w:pStyle w:val="Ttulo"/>
        <w:jc w:val="center"/>
      </w:pPr>
    </w:p>
    <w:p w14:paraId="61EE3D26" w14:textId="77777777" w:rsidR="00331D42" w:rsidRPr="0076758D" w:rsidRDefault="00331D42" w:rsidP="00331D42">
      <w:pPr>
        <w:pStyle w:val="Ttulo"/>
        <w:jc w:val="center"/>
      </w:pPr>
    </w:p>
    <w:p w14:paraId="0BACD7B7" w14:textId="77777777" w:rsidR="00331D42" w:rsidRPr="0076758D" w:rsidRDefault="00331D42" w:rsidP="00331D42">
      <w:pPr>
        <w:pStyle w:val="Ttulo"/>
        <w:jc w:val="center"/>
      </w:pPr>
    </w:p>
    <w:p w14:paraId="00DC3318" w14:textId="77777777" w:rsidR="00331D42" w:rsidRPr="0076758D" w:rsidRDefault="00331D42" w:rsidP="00331D42">
      <w:pPr>
        <w:pStyle w:val="Ttulo"/>
        <w:jc w:val="center"/>
      </w:pPr>
    </w:p>
    <w:p w14:paraId="1AA0C842" w14:textId="77777777" w:rsidR="00331D42" w:rsidRPr="0076758D" w:rsidRDefault="00331D42" w:rsidP="00331D42">
      <w:pPr>
        <w:pStyle w:val="Ttulo"/>
        <w:jc w:val="center"/>
      </w:pPr>
    </w:p>
    <w:p w14:paraId="252F49B8" w14:textId="77777777" w:rsidR="00331D42" w:rsidRPr="0076758D" w:rsidRDefault="00331D42" w:rsidP="00331D42">
      <w:pPr>
        <w:pStyle w:val="Ttulo"/>
        <w:jc w:val="center"/>
      </w:pPr>
    </w:p>
    <w:p w14:paraId="222BF099" w14:textId="77777777" w:rsidR="00331D42" w:rsidRPr="0076758D" w:rsidRDefault="00331D42" w:rsidP="00331D42">
      <w:pPr>
        <w:pStyle w:val="Ttulo"/>
        <w:jc w:val="center"/>
      </w:pPr>
    </w:p>
    <w:p w14:paraId="0AB9EA20" w14:textId="77777777" w:rsidR="008A314A" w:rsidRPr="0076758D" w:rsidRDefault="008A314A" w:rsidP="00331D42">
      <w:pPr>
        <w:pStyle w:val="Ttulo"/>
        <w:jc w:val="center"/>
      </w:pPr>
      <w:r w:rsidRPr="0076758D">
        <w:t>Anexos</w:t>
      </w:r>
    </w:p>
    <w:p w14:paraId="195782DD" w14:textId="77777777" w:rsidR="008A314A" w:rsidRPr="0076758D" w:rsidRDefault="008A314A" w:rsidP="008A314A">
      <w:pPr>
        <w:tabs>
          <w:tab w:val="left" w:pos="2392"/>
        </w:tabs>
      </w:pPr>
    </w:p>
    <w:p w14:paraId="4D442114" w14:textId="77777777" w:rsidR="00331D42" w:rsidRPr="0076758D" w:rsidRDefault="00331D42" w:rsidP="008A314A">
      <w:pPr>
        <w:tabs>
          <w:tab w:val="left" w:pos="2392"/>
        </w:tabs>
        <w:sectPr w:rsidR="00331D42" w:rsidRPr="0076758D" w:rsidSect="007410AC">
          <w:type w:val="oddPage"/>
          <w:pgSz w:w="11906" w:h="16838" w:code="9"/>
          <w:pgMar w:top="1418" w:right="1134" w:bottom="1134" w:left="1701" w:header="709" w:footer="709" w:gutter="0"/>
          <w:cols w:space="708"/>
          <w:titlePg/>
          <w:docGrid w:linePitch="360"/>
        </w:sectPr>
      </w:pPr>
    </w:p>
    <w:p w14:paraId="49B5D4B8" w14:textId="77777777" w:rsidR="008A314A" w:rsidRPr="0076758D" w:rsidRDefault="008A314A" w:rsidP="00331D42">
      <w:pPr>
        <w:pStyle w:val="Ttulo1"/>
        <w:numPr>
          <w:ilvl w:val="0"/>
          <w:numId w:val="0"/>
        </w:numPr>
        <w:ind w:left="432" w:hanging="432"/>
      </w:pPr>
      <w:bookmarkStart w:id="46" w:name="_Toc168963578"/>
      <w:r w:rsidRPr="0076758D">
        <w:lastRenderedPageBreak/>
        <w:t>Anexo A</w:t>
      </w:r>
      <w:bookmarkEnd w:id="46"/>
    </w:p>
    <w:p w14:paraId="5FAE6DE9" w14:textId="77777777" w:rsidR="008A314A" w:rsidRPr="0076758D" w:rsidRDefault="008A314A" w:rsidP="008A314A">
      <w:pPr>
        <w:tabs>
          <w:tab w:val="left" w:pos="2392"/>
        </w:tabs>
      </w:pPr>
    </w:p>
    <w:p w14:paraId="41BB6008" w14:textId="77777777" w:rsidR="008A314A" w:rsidRPr="0076758D" w:rsidRDefault="008A314A" w:rsidP="008A314A">
      <w:pPr>
        <w:tabs>
          <w:tab w:val="left" w:pos="2392"/>
        </w:tabs>
      </w:pPr>
    </w:p>
    <w:p w14:paraId="4C5FEB52" w14:textId="77777777" w:rsidR="008A314A" w:rsidRPr="0076758D" w:rsidRDefault="008A314A" w:rsidP="008A314A">
      <w:pPr>
        <w:tabs>
          <w:tab w:val="left" w:pos="2392"/>
        </w:tabs>
        <w:sectPr w:rsidR="008A314A" w:rsidRPr="0076758D" w:rsidSect="007410AC">
          <w:type w:val="oddPage"/>
          <w:pgSz w:w="11906" w:h="16838" w:code="9"/>
          <w:pgMar w:top="1418" w:right="1134" w:bottom="1134" w:left="1701" w:header="709" w:footer="709" w:gutter="0"/>
          <w:cols w:space="708"/>
          <w:titlePg/>
          <w:docGrid w:linePitch="360"/>
        </w:sectPr>
      </w:pPr>
    </w:p>
    <w:p w14:paraId="16D38F85" w14:textId="77777777" w:rsidR="008A314A" w:rsidRDefault="008A314A" w:rsidP="00331D42">
      <w:pPr>
        <w:pStyle w:val="Ttulo1"/>
        <w:numPr>
          <w:ilvl w:val="0"/>
          <w:numId w:val="0"/>
        </w:numPr>
        <w:ind w:left="432" w:hanging="432"/>
      </w:pPr>
      <w:bookmarkStart w:id="47" w:name="_Toc168963579"/>
      <w:r>
        <w:lastRenderedPageBreak/>
        <w:t>Anexo B</w:t>
      </w:r>
      <w:bookmarkEnd w:id="47"/>
    </w:p>
    <w:p w14:paraId="4D3595EA" w14:textId="77777777" w:rsidR="00331D42" w:rsidRPr="00331D42" w:rsidRDefault="00331D42" w:rsidP="00331D42"/>
    <w:p w14:paraId="1BC51F7B" w14:textId="77777777" w:rsidR="008A314A" w:rsidRPr="008A314A" w:rsidRDefault="008A314A" w:rsidP="008A314A">
      <w:pPr>
        <w:tabs>
          <w:tab w:val="left" w:pos="2392"/>
        </w:tabs>
      </w:pPr>
    </w:p>
    <w:sectPr w:rsidR="008A314A" w:rsidRPr="008A314A" w:rsidSect="007410AC">
      <w:type w:val="oddPage"/>
      <w:pgSz w:w="11906" w:h="16838" w:code="9"/>
      <w:pgMar w:top="1418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B294C5" w14:textId="77777777" w:rsidR="00563A75" w:rsidRDefault="00563A75" w:rsidP="00F007A6">
      <w:pPr>
        <w:spacing w:before="0" w:after="0" w:line="240" w:lineRule="auto"/>
      </w:pPr>
      <w:r>
        <w:separator/>
      </w:r>
    </w:p>
  </w:endnote>
  <w:endnote w:type="continuationSeparator" w:id="0">
    <w:p w14:paraId="6874D3BC" w14:textId="77777777" w:rsidR="00563A75" w:rsidRDefault="00563A75" w:rsidP="00F007A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V Sans">
    <w:altName w:val="Arial"/>
    <w:panose1 w:val="00000000000000000000"/>
    <w:charset w:val="00"/>
    <w:family w:val="modern"/>
    <w:notTrueType/>
    <w:pitch w:val="variable"/>
    <w:sig w:usb0="00000001" w:usb1="00000000" w:usb2="00000000" w:usb3="00000000" w:csb0="0000009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7CB9AA" w14:textId="587ACB6B" w:rsidR="00384F91" w:rsidRDefault="00384F91" w:rsidP="00F007A6">
    <w:pPr>
      <w:pStyle w:val="Rodap"/>
      <w:pBdr>
        <w:top w:val="single" w:sz="4" w:space="1" w:color="auto"/>
      </w:pBdr>
      <w:jc w:val="right"/>
    </w:pPr>
  </w:p>
  <w:p w14:paraId="51EB866C" w14:textId="77777777" w:rsidR="00384F91" w:rsidRDefault="00384F9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76568830"/>
      <w:docPartObj>
        <w:docPartGallery w:val="Page Numbers (Bottom of Page)"/>
        <w:docPartUnique/>
      </w:docPartObj>
    </w:sdtPr>
    <w:sdtContent>
      <w:p w14:paraId="6B395499" w14:textId="71FDD6F3" w:rsidR="00384F91" w:rsidRDefault="00AE5B6C" w:rsidP="00AE5B6C">
        <w:pPr>
          <w:pStyle w:val="Rodap"/>
          <w:pBdr>
            <w:top w:val="single" w:sz="4" w:space="1" w:color="auto"/>
          </w:pBdr>
          <w:jc w:val="right"/>
        </w:pPr>
        <w:r>
          <w:fldChar w:fldCharType="begin"/>
        </w:r>
        <w:r w:rsidRPr="00F007A6"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35410839"/>
      <w:docPartObj>
        <w:docPartGallery w:val="Page Numbers (Bottom of Page)"/>
        <w:docPartUnique/>
      </w:docPartObj>
    </w:sdtPr>
    <w:sdtContent>
      <w:p w14:paraId="0D0337B8" w14:textId="77777777" w:rsidR="00384F91" w:rsidRDefault="00384F91" w:rsidP="00F007A6">
        <w:pPr>
          <w:pStyle w:val="Rodap"/>
          <w:pBdr>
            <w:top w:val="single" w:sz="4" w:space="1" w:color="auto"/>
          </w:pBdr>
          <w:jc w:val="right"/>
        </w:pPr>
        <w:r>
          <w:fldChar w:fldCharType="begin"/>
        </w:r>
        <w:r w:rsidRPr="008A314A">
          <w:instrText>PAGE   \* MERGEFORMAT</w:instrText>
        </w:r>
        <w:r>
          <w:fldChar w:fldCharType="separate"/>
        </w:r>
        <w:r w:rsidR="00A42F23">
          <w:rPr>
            <w:noProof/>
          </w:rPr>
          <w:t>9</w:t>
        </w:r>
        <w:r>
          <w:fldChar w:fldCharType="end"/>
        </w:r>
      </w:p>
    </w:sdtContent>
  </w:sdt>
  <w:p w14:paraId="4F7D52ED" w14:textId="77777777" w:rsidR="00384F91" w:rsidRDefault="00384F9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15922B" w14:textId="77777777" w:rsidR="00563A75" w:rsidRDefault="00563A75" w:rsidP="00F007A6">
      <w:pPr>
        <w:spacing w:before="0" w:after="0" w:line="240" w:lineRule="auto"/>
      </w:pPr>
      <w:r>
        <w:separator/>
      </w:r>
    </w:p>
  </w:footnote>
  <w:footnote w:type="continuationSeparator" w:id="0">
    <w:p w14:paraId="4FC2B89D" w14:textId="77777777" w:rsidR="00563A75" w:rsidRDefault="00563A75" w:rsidP="00F007A6">
      <w:pPr>
        <w:spacing w:before="0" w:after="0" w:line="240" w:lineRule="auto"/>
      </w:pPr>
      <w:r>
        <w:continuationSeparator/>
      </w:r>
    </w:p>
  </w:footnote>
  <w:footnote w:id="1">
    <w:p w14:paraId="1DE51116" w14:textId="77777777" w:rsidR="00384F91" w:rsidRDefault="00384F91">
      <w:pPr>
        <w:pStyle w:val="Textodenotaderodap"/>
      </w:pPr>
      <w:r>
        <w:rPr>
          <w:rStyle w:val="Refdenotaderodap"/>
        </w:rPr>
        <w:footnoteRef/>
      </w:r>
      <w:r>
        <w:t xml:space="preserve"> Exemplo de nota de rodapé</w:t>
      </w:r>
    </w:p>
  </w:footnote>
  <w:footnote w:id="2">
    <w:p w14:paraId="77CD2D4A" w14:textId="77777777" w:rsidR="00384F91" w:rsidRDefault="00384F91">
      <w:pPr>
        <w:pStyle w:val="Textodenotaderodap"/>
      </w:pPr>
      <w:r>
        <w:rPr>
          <w:rStyle w:val="Refdenotaderodap"/>
        </w:rPr>
        <w:footnoteRef/>
      </w:r>
      <w:r>
        <w:t xml:space="preserve"> Dependendo da versão do Word, podem ser chamados de Cabeçalho 1, 2, …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FBFCFC" w14:textId="77777777" w:rsidR="00384F91" w:rsidRDefault="00384F9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B893E0" w14:textId="77777777" w:rsidR="00384F91" w:rsidRDefault="00384F91" w:rsidP="008A314A">
    <w:pPr>
      <w:pStyle w:val="Cabealho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1604C7"/>
    <w:multiLevelType w:val="multilevel"/>
    <w:tmpl w:val="08160025"/>
    <w:lvl w:ilvl="0">
      <w:start w:val="1"/>
      <w:numFmt w:val="decimal"/>
      <w:pStyle w:val="Ttulo1"/>
      <w:lvlText w:val="%1"/>
      <w:lvlJc w:val="left"/>
      <w:pPr>
        <w:ind w:left="999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464812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619"/>
    <w:rsid w:val="000072B3"/>
    <w:rsid w:val="000621AB"/>
    <w:rsid w:val="000E74F8"/>
    <w:rsid w:val="000F0619"/>
    <w:rsid w:val="001019AE"/>
    <w:rsid w:val="001064F6"/>
    <w:rsid w:val="00162A53"/>
    <w:rsid w:val="001A2FB0"/>
    <w:rsid w:val="001B779E"/>
    <w:rsid w:val="001C66C0"/>
    <w:rsid w:val="002044D2"/>
    <w:rsid w:val="0026558F"/>
    <w:rsid w:val="002844D3"/>
    <w:rsid w:val="00327445"/>
    <w:rsid w:val="00331D42"/>
    <w:rsid w:val="00362EF3"/>
    <w:rsid w:val="003715C0"/>
    <w:rsid w:val="00384F91"/>
    <w:rsid w:val="003A637E"/>
    <w:rsid w:val="00443E19"/>
    <w:rsid w:val="004764C2"/>
    <w:rsid w:val="00476833"/>
    <w:rsid w:val="004C10B0"/>
    <w:rsid w:val="004F11FB"/>
    <w:rsid w:val="00514940"/>
    <w:rsid w:val="005215D2"/>
    <w:rsid w:val="00543F1E"/>
    <w:rsid w:val="00562937"/>
    <w:rsid w:val="00563A75"/>
    <w:rsid w:val="005953A3"/>
    <w:rsid w:val="005A1A78"/>
    <w:rsid w:val="005A45AE"/>
    <w:rsid w:val="00643EBA"/>
    <w:rsid w:val="006D5DAC"/>
    <w:rsid w:val="006D7559"/>
    <w:rsid w:val="007367DA"/>
    <w:rsid w:val="007410AC"/>
    <w:rsid w:val="0076758D"/>
    <w:rsid w:val="00777C88"/>
    <w:rsid w:val="007F638D"/>
    <w:rsid w:val="00825697"/>
    <w:rsid w:val="00851E11"/>
    <w:rsid w:val="008751A3"/>
    <w:rsid w:val="008751B5"/>
    <w:rsid w:val="008A314A"/>
    <w:rsid w:val="008E10DF"/>
    <w:rsid w:val="0095144B"/>
    <w:rsid w:val="009A7A58"/>
    <w:rsid w:val="00A14C6A"/>
    <w:rsid w:val="00A42F23"/>
    <w:rsid w:val="00A50D19"/>
    <w:rsid w:val="00AD3420"/>
    <w:rsid w:val="00AE06C6"/>
    <w:rsid w:val="00AE5B6C"/>
    <w:rsid w:val="00B0703A"/>
    <w:rsid w:val="00B45D69"/>
    <w:rsid w:val="00B55E1F"/>
    <w:rsid w:val="00BA184D"/>
    <w:rsid w:val="00C27751"/>
    <w:rsid w:val="00C748E2"/>
    <w:rsid w:val="00CB16BE"/>
    <w:rsid w:val="00D9351D"/>
    <w:rsid w:val="00DB1A49"/>
    <w:rsid w:val="00DB6867"/>
    <w:rsid w:val="00DE6720"/>
    <w:rsid w:val="00EE1963"/>
    <w:rsid w:val="00F007A6"/>
    <w:rsid w:val="00F2634E"/>
    <w:rsid w:val="00F62C87"/>
    <w:rsid w:val="00FC2836"/>
    <w:rsid w:val="00FE0AE6"/>
    <w:rsid w:val="00FF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1F2C0B"/>
  <w15:chartTrackingRefBased/>
  <w15:docId w15:val="{5F0CDFAE-8412-4650-9D75-CD1D5B3A8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07A6"/>
    <w:pPr>
      <w:spacing w:before="120" w:after="240"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F007A6"/>
    <w:pPr>
      <w:keepNext/>
      <w:keepLines/>
      <w:numPr>
        <w:numId w:val="1"/>
      </w:numPr>
      <w:spacing w:before="360"/>
      <w:ind w:left="432"/>
      <w:outlineLvl w:val="0"/>
    </w:pPr>
    <w:rPr>
      <w:rFonts w:ascii="Arial" w:eastAsiaTheme="majorEastAsia" w:hAnsi="Arial" w:cstheme="majorBidi"/>
      <w:b/>
      <w:sz w:val="48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007A6"/>
    <w:pPr>
      <w:keepNext/>
      <w:keepLines/>
      <w:numPr>
        <w:ilvl w:val="1"/>
        <w:numId w:val="1"/>
      </w:numPr>
      <w:spacing w:before="360"/>
      <w:outlineLvl w:val="1"/>
    </w:pPr>
    <w:rPr>
      <w:rFonts w:ascii="Arial" w:eastAsiaTheme="majorEastAsia" w:hAnsi="Arial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2836"/>
    <w:pPr>
      <w:keepNext/>
      <w:keepLines/>
      <w:numPr>
        <w:ilvl w:val="2"/>
        <w:numId w:val="1"/>
      </w:numPr>
      <w:spacing w:before="360"/>
      <w:outlineLvl w:val="2"/>
    </w:pPr>
    <w:rPr>
      <w:rFonts w:ascii="Arial" w:eastAsiaTheme="majorEastAsia" w:hAnsi="Arial" w:cstheme="majorBidi"/>
      <w:b/>
      <w:sz w:val="26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31D4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31D4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31D4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31D4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31D4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31D4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007A6"/>
    <w:rPr>
      <w:rFonts w:ascii="Arial" w:eastAsiaTheme="majorEastAsia" w:hAnsi="Arial" w:cstheme="majorBidi"/>
      <w:b/>
      <w:sz w:val="48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007A6"/>
    <w:rPr>
      <w:rFonts w:ascii="Arial" w:eastAsiaTheme="majorEastAsia" w:hAnsi="Arial" w:cstheme="majorBidi"/>
      <w:b/>
      <w:sz w:val="32"/>
      <w:szCs w:val="26"/>
    </w:rPr>
  </w:style>
  <w:style w:type="paragraph" w:styleId="Ttulo">
    <w:name w:val="Title"/>
    <w:basedOn w:val="Normal"/>
    <w:next w:val="Normal"/>
    <w:link w:val="TtuloCarter"/>
    <w:uiPriority w:val="10"/>
    <w:qFormat/>
    <w:rsid w:val="00F007A6"/>
    <w:pPr>
      <w:spacing w:before="360"/>
      <w:contextualSpacing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007A6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paragraph" w:styleId="Cabealho">
    <w:name w:val="header"/>
    <w:basedOn w:val="Normal"/>
    <w:link w:val="CabealhoCarter"/>
    <w:uiPriority w:val="99"/>
    <w:unhideWhenUsed/>
    <w:rsid w:val="00F007A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007A6"/>
    <w:rPr>
      <w:rFonts w:ascii="Times New Roman" w:hAnsi="Times New Roman"/>
      <w:sz w:val="24"/>
    </w:rPr>
  </w:style>
  <w:style w:type="paragraph" w:styleId="Rodap">
    <w:name w:val="footer"/>
    <w:basedOn w:val="Normal"/>
    <w:link w:val="RodapCarter"/>
    <w:uiPriority w:val="99"/>
    <w:unhideWhenUsed/>
    <w:rsid w:val="00F007A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007A6"/>
    <w:rPr>
      <w:rFonts w:ascii="Times New Roman" w:hAnsi="Times New Roman"/>
      <w:sz w:val="24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2836"/>
    <w:rPr>
      <w:rFonts w:ascii="Arial" w:eastAsiaTheme="majorEastAsia" w:hAnsi="Arial" w:cstheme="majorBidi"/>
      <w:b/>
      <w:sz w:val="26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31D42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31D4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31D4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31D4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31D4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31D4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egenda">
    <w:name w:val="caption"/>
    <w:basedOn w:val="Normal"/>
    <w:next w:val="Normal"/>
    <w:uiPriority w:val="35"/>
    <w:unhideWhenUsed/>
    <w:qFormat/>
    <w:rsid w:val="00643EBA"/>
    <w:pPr>
      <w:spacing w:before="0" w:after="200" w:line="240" w:lineRule="auto"/>
    </w:pPr>
    <w:rPr>
      <w:i/>
      <w:iCs/>
      <w:sz w:val="18"/>
      <w:szCs w:val="18"/>
    </w:rPr>
  </w:style>
  <w:style w:type="paragraph" w:styleId="SemEspaamento">
    <w:name w:val="No Spacing"/>
    <w:uiPriority w:val="1"/>
    <w:qFormat/>
    <w:rsid w:val="00FC2836"/>
    <w:pPr>
      <w:spacing w:after="0" w:line="240" w:lineRule="auto"/>
      <w:jc w:val="both"/>
    </w:pPr>
    <w:rPr>
      <w:rFonts w:ascii="Times New Roman" w:hAnsi="Times New Roman"/>
      <w:sz w:val="24"/>
    </w:rPr>
  </w:style>
  <w:style w:type="table" w:styleId="TabelacomGrelha">
    <w:name w:val="Table Grid"/>
    <w:basedOn w:val="Tabelanormal"/>
    <w:uiPriority w:val="39"/>
    <w:rsid w:val="00FC2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ndice">
    <w:name w:val="TOC Heading"/>
    <w:basedOn w:val="Ttulo1"/>
    <w:next w:val="Normal"/>
    <w:uiPriority w:val="39"/>
    <w:unhideWhenUsed/>
    <w:qFormat/>
    <w:rsid w:val="00362EF3"/>
    <w:pPr>
      <w:numPr>
        <w:numId w:val="0"/>
      </w:numPr>
      <w:spacing w:before="240" w:after="0" w:line="259" w:lineRule="auto"/>
      <w:jc w:val="left"/>
      <w:outlineLvl w:val="9"/>
    </w:pPr>
    <w:rPr>
      <w:b w:val="0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362EF3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362EF3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unhideWhenUsed/>
    <w:rsid w:val="00362EF3"/>
    <w:pPr>
      <w:spacing w:after="100"/>
      <w:ind w:left="480"/>
    </w:pPr>
  </w:style>
  <w:style w:type="character" w:styleId="Hiperligao">
    <w:name w:val="Hyperlink"/>
    <w:basedOn w:val="Tipodeletrapredefinidodopargrafo"/>
    <w:uiPriority w:val="99"/>
    <w:unhideWhenUsed/>
    <w:rsid w:val="00362EF3"/>
    <w:rPr>
      <w:color w:val="0563C1" w:themeColor="hyperlink"/>
      <w:u w:val="single"/>
    </w:rPr>
  </w:style>
  <w:style w:type="paragraph" w:styleId="ndicedeilustraes">
    <w:name w:val="table of figures"/>
    <w:basedOn w:val="Normal"/>
    <w:next w:val="Normal"/>
    <w:uiPriority w:val="99"/>
    <w:unhideWhenUsed/>
    <w:rsid w:val="00362EF3"/>
    <w:pPr>
      <w:spacing w:after="0"/>
    </w:p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162A53"/>
    <w:pPr>
      <w:spacing w:before="0"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162A53"/>
    <w:rPr>
      <w:rFonts w:ascii="Times New Roman" w:hAnsi="Times New Roman"/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162A53"/>
    <w:rPr>
      <w:vertAlign w:val="superscript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1064F6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1064F6"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76758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76758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76758D"/>
    <w:rPr>
      <w:rFonts w:ascii="Times New Roman" w:hAnsi="Times New Roman"/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76758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76758D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image" Target="media/image5.ti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0.png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image" Target="media/image9.png"/><Relationship Id="rId27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sa2022\Downloads\ModeloRelatorioEstagioTeSP-v3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11DE84163301429B87D7451D9117B1C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893ABB9-33FA-47AB-9E49-9B865740800D}"/>
      </w:docPartPr>
      <w:docPartBody>
        <w:p w:rsidR="00D551C0" w:rsidRDefault="008653E7" w:rsidP="008653E7">
          <w:pPr>
            <w:pStyle w:val="11DE84163301429B87D7451D9117B1CB"/>
          </w:pPr>
          <w:r w:rsidRPr="001C2A4F">
            <w:rPr>
              <w:rStyle w:val="TextodoMarcadordePosio"/>
            </w:rPr>
            <w:t>Escolha um item.</w:t>
          </w:r>
        </w:p>
      </w:docPartBody>
    </w:docPart>
    <w:docPart>
      <w:docPartPr>
        <w:name w:val="67766B114F6F41EE842D6338FC4B847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9BE8D34-809C-4B63-9A7A-F1B3C07D244D}"/>
      </w:docPartPr>
      <w:docPartBody>
        <w:p w:rsidR="00D551C0" w:rsidRDefault="008653E7" w:rsidP="008653E7">
          <w:pPr>
            <w:pStyle w:val="67766B114F6F41EE842D6338FC4B8474"/>
          </w:pPr>
          <w:r w:rsidRPr="001C2A4F">
            <w:rPr>
              <w:rStyle w:val="TextodoMarcadordePosio"/>
            </w:rPr>
            <w:t>Escolha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V Sans">
    <w:altName w:val="Arial"/>
    <w:panose1 w:val="00000000000000000000"/>
    <w:charset w:val="00"/>
    <w:family w:val="modern"/>
    <w:notTrueType/>
    <w:pitch w:val="variable"/>
    <w:sig w:usb0="00000001" w:usb1="00000000" w:usb2="00000000" w:usb3="00000000" w:csb0="0000009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E7"/>
    <w:rsid w:val="001019AE"/>
    <w:rsid w:val="00557A94"/>
    <w:rsid w:val="00854A35"/>
    <w:rsid w:val="008653E7"/>
    <w:rsid w:val="00A249EC"/>
    <w:rsid w:val="00D551C0"/>
    <w:rsid w:val="00EE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8653E7"/>
    <w:rPr>
      <w:color w:val="808080"/>
    </w:rPr>
  </w:style>
  <w:style w:type="paragraph" w:customStyle="1" w:styleId="11DE84163301429B87D7451D9117B1CB">
    <w:name w:val="11DE84163301429B87D7451D9117B1CB"/>
    <w:rsid w:val="008653E7"/>
  </w:style>
  <w:style w:type="paragraph" w:customStyle="1" w:styleId="67766B114F6F41EE842D6338FC4B8474">
    <w:name w:val="67766B114F6F41EE842D6338FC4B8474"/>
    <w:rsid w:val="008653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7E21C-D93D-534E-959B-E8DE85F25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ModeloRelatorioEstagioTeSP-v3.dotx</Template>
  <TotalTime>12</TotalTime>
  <Pages>34</Pages>
  <Words>2314</Words>
  <Characters>12500</Characters>
  <Application>Microsoft Office Word</Application>
  <DocSecurity>0</DocSecurity>
  <Lines>104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Bernardo</dc:creator>
  <cp:keywords/>
  <dc:description/>
  <cp:lastModifiedBy>Marco Bernardo</cp:lastModifiedBy>
  <cp:revision>4</cp:revision>
  <dcterms:created xsi:type="dcterms:W3CDTF">2024-06-11T01:00:00Z</dcterms:created>
  <dcterms:modified xsi:type="dcterms:W3CDTF">2024-09-18T13:58:00Z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ser Name_1">
    <vt:lpwstr>quental@estv.ipv.pt@www.mendeley.com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6th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16th edition (author-date)</vt:lpwstr>
  </property>
  <property fmtid="{D5CDD505-2E9C-101B-9397-08002B2CF9AE}" pid="15" name="Mendeley Recent Style Id 5_1">
    <vt:lpwstr>http://www.zotero.org/styles/harvard1</vt:lpwstr>
  </property>
  <property fmtid="{D5CDD505-2E9C-101B-9397-08002B2CF9AE}" pid="16" name="Mendeley Recent Style Name 5_1">
    <vt:lpwstr>Harvard Reference format 1 (author-date)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7th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